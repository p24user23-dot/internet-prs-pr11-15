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C8043" w14:textId="3DFCD23D" w:rsidR="00F168FB" w:rsidRPr="00A11748" w:rsidRDefault="00E60016" w:rsidP="00AA2F7E">
      <w:pPr>
        <w:pStyle w:val="Normal1"/>
        <w:spacing w:line="288" w:lineRule="auto"/>
        <w:jc w:val="center"/>
        <w:rPr>
          <w:noProof/>
          <w:sz w:val="28"/>
          <w:szCs w:val="28"/>
          <w:lang w:val="uk-UA"/>
        </w:rPr>
      </w:pPr>
      <w:r w:rsidRPr="00A11748">
        <w:rPr>
          <w:b/>
          <w:noProof/>
          <w:color w:val="000000"/>
          <w:sz w:val="28"/>
          <w:szCs w:val="28"/>
          <w:lang w:val="uk-UA"/>
        </w:rPr>
        <w:t xml:space="preserve">Практична робота № </w:t>
      </w:r>
      <w:r w:rsidR="00B37B28" w:rsidRPr="00A11748">
        <w:rPr>
          <w:b/>
          <w:noProof/>
          <w:color w:val="000000"/>
          <w:sz w:val="28"/>
          <w:szCs w:val="28"/>
          <w:lang w:val="uk-UA"/>
        </w:rPr>
        <w:t>11-15</w:t>
      </w:r>
    </w:p>
    <w:p w14:paraId="76579F95" w14:textId="63207F3D" w:rsidR="00AA2F7E" w:rsidRPr="00A11748" w:rsidRDefault="005D440A" w:rsidP="00AA2F7E">
      <w:pPr>
        <w:spacing w:line="288" w:lineRule="auto"/>
        <w:jc w:val="left"/>
        <w:rPr>
          <w:noProof/>
          <w:color w:val="000000" w:themeColor="text1"/>
          <w:szCs w:val="28"/>
          <w:lang w:eastAsia="uk-UA"/>
        </w:rPr>
      </w:pPr>
      <w:r w:rsidRPr="00A11748">
        <w:rPr>
          <w:b/>
          <w:bCs/>
          <w:noProof/>
          <w:color w:val="000000" w:themeColor="text1"/>
          <w:szCs w:val="28"/>
          <w:lang w:eastAsia="uk-UA"/>
        </w:rPr>
        <w:t>Тема:</w:t>
      </w:r>
      <w:r w:rsidR="00AA2F7E" w:rsidRPr="00A11748">
        <w:rPr>
          <w:noProof/>
          <w:color w:val="000000" w:themeColor="text1"/>
          <w:szCs w:val="28"/>
          <w:lang w:eastAsia="uk-UA"/>
        </w:rPr>
        <w:t xml:space="preserve"> Mini-Backend “TaskHub”</w:t>
      </w:r>
      <w:r w:rsidR="00AA2F7E" w:rsidRPr="00A11748">
        <w:rPr>
          <w:noProof/>
          <w:color w:val="000000" w:themeColor="text1"/>
          <w:szCs w:val="28"/>
          <w:lang w:eastAsia="uk-UA"/>
        </w:rPr>
        <w:br/>
        <w:t>Технологічний стек: Node.js, Express MySQL, Jest</w:t>
      </w:r>
      <w:r w:rsidR="00AA2F7E" w:rsidRPr="00A11748">
        <w:rPr>
          <w:noProof/>
          <w:color w:val="000000" w:themeColor="text1"/>
          <w:szCs w:val="28"/>
          <w:lang w:eastAsia="uk-UA"/>
        </w:rPr>
        <w:br/>
      </w:r>
      <w:r w:rsidR="00AA2F7E" w:rsidRPr="00A11748">
        <w:rPr>
          <w:b/>
          <w:bCs/>
          <w:noProof/>
          <w:color w:val="000000" w:themeColor="text1"/>
          <w:szCs w:val="28"/>
          <w:lang w:eastAsia="uk-UA"/>
        </w:rPr>
        <w:t>1) База даних (MySQL) через ORM*</w:t>
      </w:r>
      <w:r w:rsidR="00AA2F7E" w:rsidRPr="00A11748">
        <w:rPr>
          <w:noProof/>
          <w:color w:val="000000" w:themeColor="text1"/>
          <w:szCs w:val="28"/>
          <w:lang w:eastAsia="uk-UA"/>
        </w:rPr>
        <w:br/>
        <w:t>Таблиці (мінімум 3):</w:t>
      </w:r>
    </w:p>
    <w:p w14:paraId="1A92056D" w14:textId="77777777" w:rsidR="00AA2F7E" w:rsidRPr="00AA2F7E" w:rsidRDefault="00AA2F7E" w:rsidP="00AA2F7E">
      <w:pPr>
        <w:numPr>
          <w:ilvl w:val="0"/>
          <w:numId w:val="34"/>
        </w:numPr>
        <w:spacing w:line="288" w:lineRule="auto"/>
        <w:jc w:val="left"/>
        <w:rPr>
          <w:noProof/>
          <w:color w:val="000000" w:themeColor="text1"/>
          <w:szCs w:val="28"/>
          <w:lang w:eastAsia="uk-UA"/>
        </w:rPr>
      </w:pPr>
      <w:r w:rsidRPr="00AA2F7E">
        <w:rPr>
          <w:noProof/>
          <w:color w:val="000000" w:themeColor="text1"/>
          <w:szCs w:val="28"/>
          <w:lang w:eastAsia="uk-UA"/>
        </w:rPr>
        <w:t>users (id, name, email)</w:t>
      </w:r>
    </w:p>
    <w:p w14:paraId="6EE6E875" w14:textId="77777777" w:rsidR="00AA2F7E" w:rsidRPr="00AA2F7E" w:rsidRDefault="00AA2F7E" w:rsidP="00AA2F7E">
      <w:pPr>
        <w:numPr>
          <w:ilvl w:val="0"/>
          <w:numId w:val="34"/>
        </w:numPr>
        <w:spacing w:line="288" w:lineRule="auto"/>
        <w:jc w:val="left"/>
        <w:rPr>
          <w:noProof/>
          <w:color w:val="000000" w:themeColor="text1"/>
          <w:szCs w:val="28"/>
          <w:lang w:eastAsia="uk-UA"/>
        </w:rPr>
      </w:pPr>
      <w:r w:rsidRPr="00AA2F7E">
        <w:rPr>
          <w:noProof/>
          <w:color w:val="000000" w:themeColor="text1"/>
          <w:szCs w:val="28"/>
          <w:lang w:eastAsia="uk-UA"/>
        </w:rPr>
        <w:t>tasks (id, title, description, status, priority, userId, createdAt)</w:t>
      </w:r>
    </w:p>
    <w:p w14:paraId="2B70C3BF" w14:textId="77777777" w:rsidR="00AA2F7E" w:rsidRPr="00AA2F7E" w:rsidRDefault="00AA2F7E" w:rsidP="00AA2F7E">
      <w:pPr>
        <w:numPr>
          <w:ilvl w:val="0"/>
          <w:numId w:val="34"/>
        </w:numPr>
        <w:spacing w:line="288" w:lineRule="auto"/>
        <w:jc w:val="left"/>
        <w:rPr>
          <w:noProof/>
          <w:color w:val="000000" w:themeColor="text1"/>
          <w:szCs w:val="28"/>
          <w:lang w:eastAsia="uk-UA"/>
        </w:rPr>
      </w:pPr>
      <w:r w:rsidRPr="00AA2F7E">
        <w:rPr>
          <w:noProof/>
          <w:color w:val="000000" w:themeColor="text1"/>
          <w:szCs w:val="28"/>
          <w:lang w:eastAsia="uk-UA"/>
        </w:rPr>
        <w:t>attachments (id, taskId, filename, path, mimetype, size)</w:t>
      </w:r>
    </w:p>
    <w:p w14:paraId="201237F4" w14:textId="70BE251E" w:rsidR="00AA2F7E" w:rsidRPr="00AA2F7E" w:rsidRDefault="00AA2F7E" w:rsidP="00AA2F7E">
      <w:pPr>
        <w:spacing w:line="288" w:lineRule="auto"/>
        <w:jc w:val="left"/>
        <w:rPr>
          <w:noProof/>
          <w:color w:val="000000" w:themeColor="text1"/>
          <w:szCs w:val="28"/>
          <w:lang w:eastAsia="uk-UA"/>
        </w:rPr>
      </w:pPr>
      <w:r w:rsidRPr="00AA2F7E">
        <w:rPr>
          <w:noProof/>
          <w:color w:val="000000" w:themeColor="text1"/>
          <w:szCs w:val="28"/>
          <w:lang w:eastAsia="uk-UA"/>
        </w:rPr>
        <w:t>Звʼязки:</w:t>
      </w:r>
    </w:p>
    <w:p w14:paraId="75F93CA4" w14:textId="77777777" w:rsidR="00AA2F7E" w:rsidRPr="00AA2F7E" w:rsidRDefault="00AA2F7E" w:rsidP="00AA2F7E">
      <w:pPr>
        <w:numPr>
          <w:ilvl w:val="0"/>
          <w:numId w:val="35"/>
        </w:numPr>
        <w:spacing w:line="288" w:lineRule="auto"/>
        <w:jc w:val="left"/>
        <w:rPr>
          <w:noProof/>
          <w:color w:val="000000" w:themeColor="text1"/>
          <w:szCs w:val="28"/>
          <w:lang w:eastAsia="uk-UA"/>
        </w:rPr>
      </w:pPr>
      <w:r w:rsidRPr="00AA2F7E">
        <w:rPr>
          <w:noProof/>
          <w:color w:val="000000" w:themeColor="text1"/>
          <w:szCs w:val="28"/>
          <w:lang w:eastAsia="uk-UA"/>
        </w:rPr>
        <w:t>user 1—N tasks</w:t>
      </w:r>
    </w:p>
    <w:p w14:paraId="759857D6" w14:textId="77777777" w:rsidR="00AA2F7E" w:rsidRPr="00AA2F7E" w:rsidRDefault="00AA2F7E" w:rsidP="00AA2F7E">
      <w:pPr>
        <w:numPr>
          <w:ilvl w:val="0"/>
          <w:numId w:val="35"/>
        </w:numPr>
        <w:spacing w:line="288" w:lineRule="auto"/>
        <w:jc w:val="left"/>
        <w:rPr>
          <w:noProof/>
          <w:color w:val="000000" w:themeColor="text1"/>
          <w:szCs w:val="28"/>
          <w:lang w:eastAsia="uk-UA"/>
        </w:rPr>
      </w:pPr>
      <w:r w:rsidRPr="00AA2F7E">
        <w:rPr>
          <w:noProof/>
          <w:color w:val="000000" w:themeColor="text1"/>
          <w:szCs w:val="28"/>
          <w:lang w:eastAsia="uk-UA"/>
        </w:rPr>
        <w:t>task 1—N attachments</w:t>
      </w:r>
    </w:p>
    <w:p w14:paraId="706E9B1C" w14:textId="77777777" w:rsidR="00AA2F7E" w:rsidRPr="00AA2F7E" w:rsidRDefault="00AA2F7E" w:rsidP="00AA2F7E">
      <w:pPr>
        <w:spacing w:line="288" w:lineRule="auto"/>
        <w:jc w:val="left"/>
        <w:rPr>
          <w:noProof/>
          <w:color w:val="000000" w:themeColor="text1"/>
          <w:szCs w:val="28"/>
          <w:lang w:eastAsia="uk-UA"/>
        </w:rPr>
      </w:pPr>
      <w:r w:rsidRPr="00AA2F7E">
        <w:rPr>
          <w:b/>
          <w:bCs/>
          <w:noProof/>
          <w:color w:val="000000" w:themeColor="text1"/>
          <w:szCs w:val="28"/>
          <w:lang w:eastAsia="uk-UA"/>
        </w:rPr>
        <w:t>2) REST API</w:t>
      </w:r>
    </w:p>
    <w:p w14:paraId="5E417070" w14:textId="77777777" w:rsidR="00AA2F7E" w:rsidRPr="00AA2F7E" w:rsidRDefault="00AA2F7E" w:rsidP="00AA2F7E">
      <w:pPr>
        <w:numPr>
          <w:ilvl w:val="0"/>
          <w:numId w:val="36"/>
        </w:numPr>
        <w:spacing w:line="288" w:lineRule="auto"/>
        <w:jc w:val="left"/>
        <w:rPr>
          <w:noProof/>
          <w:color w:val="000000" w:themeColor="text1"/>
          <w:szCs w:val="28"/>
          <w:lang w:eastAsia="uk-UA"/>
        </w:rPr>
      </w:pPr>
      <w:r w:rsidRPr="00AA2F7E">
        <w:rPr>
          <w:noProof/>
          <w:color w:val="000000" w:themeColor="text1"/>
          <w:szCs w:val="28"/>
          <w:lang w:eastAsia="uk-UA"/>
        </w:rPr>
        <w:t>POST /auth/register (або просто POST /users)</w:t>
      </w:r>
    </w:p>
    <w:p w14:paraId="0F836EDA" w14:textId="77777777" w:rsidR="00AA2F7E" w:rsidRPr="00AA2F7E" w:rsidRDefault="00AA2F7E" w:rsidP="00AA2F7E">
      <w:pPr>
        <w:numPr>
          <w:ilvl w:val="0"/>
          <w:numId w:val="36"/>
        </w:numPr>
        <w:spacing w:line="288" w:lineRule="auto"/>
        <w:jc w:val="left"/>
        <w:rPr>
          <w:noProof/>
          <w:color w:val="000000" w:themeColor="text1"/>
          <w:szCs w:val="28"/>
          <w:lang w:eastAsia="uk-UA"/>
        </w:rPr>
      </w:pPr>
      <w:r w:rsidRPr="00AA2F7E">
        <w:rPr>
          <w:noProof/>
          <w:color w:val="000000" w:themeColor="text1"/>
          <w:szCs w:val="28"/>
          <w:lang w:eastAsia="uk-UA"/>
        </w:rPr>
        <w:t>POST /tasks</w:t>
      </w:r>
    </w:p>
    <w:p w14:paraId="404065D4" w14:textId="77777777" w:rsidR="00AA2F7E" w:rsidRPr="00AA2F7E" w:rsidRDefault="00AA2F7E" w:rsidP="00AA2F7E">
      <w:pPr>
        <w:numPr>
          <w:ilvl w:val="0"/>
          <w:numId w:val="36"/>
        </w:numPr>
        <w:spacing w:line="288" w:lineRule="auto"/>
        <w:jc w:val="left"/>
        <w:rPr>
          <w:noProof/>
          <w:color w:val="000000" w:themeColor="text1"/>
          <w:szCs w:val="28"/>
          <w:lang w:eastAsia="uk-UA"/>
        </w:rPr>
      </w:pPr>
      <w:r w:rsidRPr="00AA2F7E">
        <w:rPr>
          <w:noProof/>
          <w:color w:val="000000" w:themeColor="text1"/>
          <w:szCs w:val="28"/>
          <w:lang w:eastAsia="uk-UA"/>
        </w:rPr>
        <w:t>GET /tasks (з фільтрами + сортуванням)</w:t>
      </w:r>
    </w:p>
    <w:p w14:paraId="018F5E8B" w14:textId="77777777" w:rsidR="00AA2F7E" w:rsidRPr="00AA2F7E" w:rsidRDefault="00AA2F7E" w:rsidP="00AA2F7E">
      <w:pPr>
        <w:numPr>
          <w:ilvl w:val="0"/>
          <w:numId w:val="36"/>
        </w:numPr>
        <w:spacing w:line="288" w:lineRule="auto"/>
        <w:jc w:val="left"/>
        <w:rPr>
          <w:noProof/>
          <w:color w:val="000000" w:themeColor="text1"/>
          <w:szCs w:val="28"/>
          <w:lang w:eastAsia="uk-UA"/>
        </w:rPr>
      </w:pPr>
      <w:r w:rsidRPr="00AA2F7E">
        <w:rPr>
          <w:noProof/>
          <w:color w:val="000000" w:themeColor="text1"/>
          <w:szCs w:val="28"/>
          <w:lang w:eastAsia="uk-UA"/>
        </w:rPr>
        <w:t>GET /tasks/:id</w:t>
      </w:r>
    </w:p>
    <w:p w14:paraId="742ABCE1" w14:textId="77777777" w:rsidR="00AA2F7E" w:rsidRPr="00AA2F7E" w:rsidRDefault="00AA2F7E" w:rsidP="00AA2F7E">
      <w:pPr>
        <w:numPr>
          <w:ilvl w:val="0"/>
          <w:numId w:val="36"/>
        </w:numPr>
        <w:spacing w:line="288" w:lineRule="auto"/>
        <w:jc w:val="left"/>
        <w:rPr>
          <w:noProof/>
          <w:color w:val="000000" w:themeColor="text1"/>
          <w:szCs w:val="28"/>
          <w:lang w:eastAsia="uk-UA"/>
        </w:rPr>
      </w:pPr>
      <w:r w:rsidRPr="00AA2F7E">
        <w:rPr>
          <w:noProof/>
          <w:color w:val="000000" w:themeColor="text1"/>
          <w:szCs w:val="28"/>
          <w:lang w:eastAsia="uk-UA"/>
        </w:rPr>
        <w:t>PATCH /tasks/:id</w:t>
      </w:r>
    </w:p>
    <w:p w14:paraId="269D0165" w14:textId="77777777" w:rsidR="00AA2F7E" w:rsidRPr="00AA2F7E" w:rsidRDefault="00AA2F7E" w:rsidP="00AA2F7E">
      <w:pPr>
        <w:numPr>
          <w:ilvl w:val="0"/>
          <w:numId w:val="36"/>
        </w:numPr>
        <w:spacing w:line="288" w:lineRule="auto"/>
        <w:jc w:val="left"/>
        <w:rPr>
          <w:noProof/>
          <w:color w:val="000000" w:themeColor="text1"/>
          <w:szCs w:val="28"/>
          <w:lang w:eastAsia="uk-UA"/>
        </w:rPr>
      </w:pPr>
      <w:r w:rsidRPr="00AA2F7E">
        <w:rPr>
          <w:noProof/>
          <w:color w:val="000000" w:themeColor="text1"/>
          <w:szCs w:val="28"/>
          <w:lang w:eastAsia="uk-UA"/>
        </w:rPr>
        <w:t>DELETE /tasks/:id</w:t>
      </w:r>
    </w:p>
    <w:p w14:paraId="704B563B" w14:textId="77777777" w:rsidR="00AA2F7E" w:rsidRPr="00AA2F7E" w:rsidRDefault="00AA2F7E" w:rsidP="00AA2F7E">
      <w:pPr>
        <w:numPr>
          <w:ilvl w:val="0"/>
          <w:numId w:val="36"/>
        </w:numPr>
        <w:spacing w:line="288" w:lineRule="auto"/>
        <w:jc w:val="left"/>
        <w:rPr>
          <w:noProof/>
          <w:color w:val="000000" w:themeColor="text1"/>
          <w:szCs w:val="28"/>
          <w:lang w:eastAsia="uk-UA"/>
        </w:rPr>
      </w:pPr>
      <w:r w:rsidRPr="00AA2F7E">
        <w:rPr>
          <w:noProof/>
          <w:color w:val="000000" w:themeColor="text1"/>
          <w:szCs w:val="28"/>
          <w:lang w:eastAsia="uk-UA"/>
        </w:rPr>
        <w:t>POST /tasks/:id/attachments (upload 1–3 файли)</w:t>
      </w:r>
    </w:p>
    <w:p w14:paraId="15380DC5" w14:textId="77777777" w:rsidR="00AA2F7E" w:rsidRPr="00AA2F7E" w:rsidRDefault="00AA2F7E" w:rsidP="00AA2F7E">
      <w:pPr>
        <w:numPr>
          <w:ilvl w:val="0"/>
          <w:numId w:val="36"/>
        </w:numPr>
        <w:spacing w:line="288" w:lineRule="auto"/>
        <w:jc w:val="left"/>
        <w:rPr>
          <w:noProof/>
          <w:color w:val="000000" w:themeColor="text1"/>
          <w:szCs w:val="28"/>
          <w:lang w:eastAsia="uk-UA"/>
        </w:rPr>
      </w:pPr>
      <w:r w:rsidRPr="00AA2F7E">
        <w:rPr>
          <w:noProof/>
          <w:color w:val="000000" w:themeColor="text1"/>
          <w:szCs w:val="28"/>
          <w:lang w:eastAsia="uk-UA"/>
        </w:rPr>
        <w:t>GET /tasks/:id/attachments (список)</w:t>
      </w:r>
    </w:p>
    <w:p w14:paraId="22750D9E" w14:textId="49A2E78F" w:rsidR="00AA2F7E" w:rsidRPr="00AA2F7E" w:rsidRDefault="00AA2F7E" w:rsidP="00AA2F7E">
      <w:pPr>
        <w:spacing w:line="288" w:lineRule="auto"/>
        <w:jc w:val="left"/>
        <w:rPr>
          <w:noProof/>
          <w:color w:val="000000" w:themeColor="text1"/>
          <w:szCs w:val="28"/>
          <w:lang w:eastAsia="uk-UA"/>
        </w:rPr>
      </w:pPr>
      <w:r w:rsidRPr="00AA2F7E">
        <w:rPr>
          <w:b/>
          <w:bCs/>
          <w:noProof/>
          <w:color w:val="000000" w:themeColor="text1"/>
          <w:szCs w:val="28"/>
          <w:lang w:eastAsia="uk-UA"/>
        </w:rPr>
        <w:t>3) Фільтрація/сортування/пагінація</w:t>
      </w:r>
      <w:r w:rsidRPr="00AA2F7E">
        <w:rPr>
          <w:noProof/>
          <w:color w:val="000000" w:themeColor="text1"/>
          <w:szCs w:val="28"/>
          <w:lang w:eastAsia="uk-UA"/>
        </w:rPr>
        <w:br/>
        <w:t>Параметри:</w:t>
      </w:r>
    </w:p>
    <w:p w14:paraId="7F983213" w14:textId="77777777" w:rsidR="00AA2F7E" w:rsidRPr="00AA2F7E" w:rsidRDefault="00AA2F7E" w:rsidP="00AA2F7E">
      <w:pPr>
        <w:numPr>
          <w:ilvl w:val="0"/>
          <w:numId w:val="37"/>
        </w:numPr>
        <w:spacing w:line="288" w:lineRule="auto"/>
        <w:jc w:val="left"/>
        <w:rPr>
          <w:noProof/>
          <w:color w:val="000000" w:themeColor="text1"/>
          <w:szCs w:val="28"/>
          <w:lang w:eastAsia="uk-UA"/>
        </w:rPr>
      </w:pPr>
      <w:r w:rsidRPr="00AA2F7E">
        <w:rPr>
          <w:noProof/>
          <w:color w:val="000000" w:themeColor="text1"/>
          <w:szCs w:val="28"/>
          <w:lang w:eastAsia="uk-UA"/>
        </w:rPr>
        <w:t>status=open|done</w:t>
      </w:r>
    </w:p>
    <w:p w14:paraId="0CC5EE47" w14:textId="77777777" w:rsidR="00AA2F7E" w:rsidRPr="00AA2F7E" w:rsidRDefault="00AA2F7E" w:rsidP="00AA2F7E">
      <w:pPr>
        <w:numPr>
          <w:ilvl w:val="0"/>
          <w:numId w:val="37"/>
        </w:numPr>
        <w:spacing w:line="288" w:lineRule="auto"/>
        <w:jc w:val="left"/>
        <w:rPr>
          <w:noProof/>
          <w:color w:val="000000" w:themeColor="text1"/>
          <w:szCs w:val="28"/>
          <w:lang w:eastAsia="uk-UA"/>
        </w:rPr>
      </w:pPr>
      <w:r w:rsidRPr="00AA2F7E">
        <w:rPr>
          <w:noProof/>
          <w:color w:val="000000" w:themeColor="text1"/>
          <w:szCs w:val="28"/>
          <w:lang w:eastAsia="uk-UA"/>
        </w:rPr>
        <w:t>priority=1..5</w:t>
      </w:r>
    </w:p>
    <w:p w14:paraId="2052D883" w14:textId="77777777" w:rsidR="00AA2F7E" w:rsidRPr="00AA2F7E" w:rsidRDefault="00AA2F7E" w:rsidP="00AA2F7E">
      <w:pPr>
        <w:numPr>
          <w:ilvl w:val="0"/>
          <w:numId w:val="37"/>
        </w:numPr>
        <w:spacing w:line="288" w:lineRule="auto"/>
        <w:jc w:val="left"/>
        <w:rPr>
          <w:noProof/>
          <w:color w:val="000000" w:themeColor="text1"/>
          <w:szCs w:val="28"/>
          <w:lang w:eastAsia="uk-UA"/>
        </w:rPr>
      </w:pPr>
      <w:r w:rsidRPr="00AA2F7E">
        <w:rPr>
          <w:noProof/>
          <w:color w:val="000000" w:themeColor="text1"/>
          <w:szCs w:val="28"/>
          <w:lang w:eastAsia="uk-UA"/>
        </w:rPr>
        <w:t>search=... (по title/description)</w:t>
      </w:r>
    </w:p>
    <w:p w14:paraId="2548CE57" w14:textId="77777777" w:rsidR="00AA2F7E" w:rsidRPr="00AA2F7E" w:rsidRDefault="00AA2F7E" w:rsidP="00AA2F7E">
      <w:pPr>
        <w:numPr>
          <w:ilvl w:val="0"/>
          <w:numId w:val="37"/>
        </w:numPr>
        <w:spacing w:line="288" w:lineRule="auto"/>
        <w:jc w:val="left"/>
        <w:rPr>
          <w:noProof/>
          <w:color w:val="000000" w:themeColor="text1"/>
          <w:szCs w:val="28"/>
          <w:lang w:eastAsia="uk-UA"/>
        </w:rPr>
      </w:pPr>
      <w:r w:rsidRPr="00AA2F7E">
        <w:rPr>
          <w:noProof/>
          <w:color w:val="000000" w:themeColor="text1"/>
          <w:szCs w:val="28"/>
          <w:lang w:eastAsia="uk-UA"/>
        </w:rPr>
        <w:t>sort=createdAt|priority</w:t>
      </w:r>
    </w:p>
    <w:p w14:paraId="7520B4A5" w14:textId="77777777" w:rsidR="00AA2F7E" w:rsidRPr="00AA2F7E" w:rsidRDefault="00AA2F7E" w:rsidP="00AA2F7E">
      <w:pPr>
        <w:numPr>
          <w:ilvl w:val="0"/>
          <w:numId w:val="37"/>
        </w:numPr>
        <w:spacing w:line="288" w:lineRule="auto"/>
        <w:jc w:val="left"/>
        <w:rPr>
          <w:noProof/>
          <w:color w:val="000000" w:themeColor="text1"/>
          <w:szCs w:val="28"/>
          <w:lang w:eastAsia="uk-UA"/>
        </w:rPr>
      </w:pPr>
      <w:r w:rsidRPr="00AA2F7E">
        <w:rPr>
          <w:noProof/>
          <w:color w:val="000000" w:themeColor="text1"/>
          <w:szCs w:val="28"/>
          <w:lang w:eastAsia="uk-UA"/>
        </w:rPr>
        <w:t>order=asc|desc</w:t>
      </w:r>
    </w:p>
    <w:p w14:paraId="02BF245E" w14:textId="77777777" w:rsidR="00AA2F7E" w:rsidRPr="00AA2F7E" w:rsidRDefault="00AA2F7E" w:rsidP="00AA2F7E">
      <w:pPr>
        <w:numPr>
          <w:ilvl w:val="0"/>
          <w:numId w:val="37"/>
        </w:numPr>
        <w:spacing w:line="288" w:lineRule="auto"/>
        <w:jc w:val="left"/>
        <w:rPr>
          <w:noProof/>
          <w:color w:val="000000" w:themeColor="text1"/>
          <w:szCs w:val="28"/>
          <w:lang w:eastAsia="uk-UA"/>
        </w:rPr>
      </w:pPr>
      <w:r w:rsidRPr="00AA2F7E">
        <w:rPr>
          <w:noProof/>
          <w:color w:val="000000" w:themeColor="text1"/>
          <w:szCs w:val="28"/>
          <w:lang w:eastAsia="uk-UA"/>
        </w:rPr>
        <w:t>page, limit</w:t>
      </w:r>
    </w:p>
    <w:p w14:paraId="79E2D887" w14:textId="099A35F0" w:rsidR="00AA2F7E" w:rsidRPr="00AA2F7E" w:rsidRDefault="00AA2F7E" w:rsidP="00AA2F7E">
      <w:pPr>
        <w:spacing w:line="288" w:lineRule="auto"/>
        <w:jc w:val="left"/>
        <w:rPr>
          <w:noProof/>
          <w:color w:val="000000" w:themeColor="text1"/>
          <w:szCs w:val="28"/>
          <w:lang w:eastAsia="uk-UA"/>
        </w:rPr>
      </w:pPr>
      <w:r w:rsidRPr="00AA2F7E">
        <w:rPr>
          <w:b/>
          <w:bCs/>
          <w:noProof/>
          <w:color w:val="000000" w:themeColor="text1"/>
          <w:szCs w:val="28"/>
          <w:lang w:eastAsia="uk-UA"/>
        </w:rPr>
        <w:t>4) Валідація + помилки</w:t>
      </w:r>
    </w:p>
    <w:p w14:paraId="0E999D99" w14:textId="77777777" w:rsidR="00AA2F7E" w:rsidRPr="00AA2F7E" w:rsidRDefault="00AA2F7E" w:rsidP="00AA2F7E">
      <w:pPr>
        <w:numPr>
          <w:ilvl w:val="0"/>
          <w:numId w:val="38"/>
        </w:numPr>
        <w:spacing w:line="288" w:lineRule="auto"/>
        <w:jc w:val="left"/>
        <w:rPr>
          <w:noProof/>
          <w:color w:val="000000" w:themeColor="text1"/>
          <w:szCs w:val="28"/>
          <w:lang w:eastAsia="uk-UA"/>
        </w:rPr>
      </w:pPr>
      <w:r w:rsidRPr="00AA2F7E">
        <w:rPr>
          <w:noProof/>
          <w:color w:val="000000" w:themeColor="text1"/>
          <w:szCs w:val="28"/>
          <w:lang w:eastAsia="uk-UA"/>
        </w:rPr>
        <w:t>Zod* або Joi*</w:t>
      </w:r>
    </w:p>
    <w:p w14:paraId="363FA603" w14:textId="77777777" w:rsidR="00AA2F7E" w:rsidRPr="00AA2F7E" w:rsidRDefault="00AA2F7E" w:rsidP="00AA2F7E">
      <w:pPr>
        <w:numPr>
          <w:ilvl w:val="0"/>
          <w:numId w:val="38"/>
        </w:numPr>
        <w:spacing w:line="288" w:lineRule="auto"/>
        <w:jc w:val="left"/>
        <w:rPr>
          <w:noProof/>
          <w:color w:val="000000" w:themeColor="text1"/>
          <w:szCs w:val="28"/>
          <w:lang w:eastAsia="uk-UA"/>
        </w:rPr>
      </w:pPr>
      <w:r w:rsidRPr="00AA2F7E">
        <w:rPr>
          <w:noProof/>
          <w:color w:val="000000" w:themeColor="text1"/>
          <w:szCs w:val="28"/>
          <w:lang w:eastAsia="uk-UA"/>
        </w:rPr>
        <w:t>Єдиний middleware для error handling</w:t>
      </w:r>
    </w:p>
    <w:p w14:paraId="42D09A1B" w14:textId="77777777" w:rsidR="00AA2F7E" w:rsidRPr="00AA2F7E" w:rsidRDefault="00AA2F7E" w:rsidP="00AA2F7E">
      <w:pPr>
        <w:numPr>
          <w:ilvl w:val="0"/>
          <w:numId w:val="38"/>
        </w:numPr>
        <w:spacing w:line="288" w:lineRule="auto"/>
        <w:jc w:val="left"/>
        <w:rPr>
          <w:noProof/>
          <w:color w:val="000000" w:themeColor="text1"/>
          <w:szCs w:val="28"/>
          <w:lang w:eastAsia="uk-UA"/>
        </w:rPr>
      </w:pPr>
      <w:r w:rsidRPr="00AA2F7E">
        <w:rPr>
          <w:noProof/>
          <w:color w:val="000000" w:themeColor="text1"/>
          <w:szCs w:val="28"/>
          <w:lang w:eastAsia="uk-UA"/>
        </w:rPr>
        <w:t>Коректні статус-коди: 400/404/201/200</w:t>
      </w:r>
    </w:p>
    <w:p w14:paraId="57B4CF8E" w14:textId="77777777" w:rsidR="00AA2F7E" w:rsidRPr="00AA2F7E" w:rsidRDefault="00AA2F7E" w:rsidP="00AA2F7E">
      <w:pPr>
        <w:spacing w:line="288" w:lineRule="auto"/>
        <w:jc w:val="left"/>
        <w:rPr>
          <w:noProof/>
          <w:color w:val="000000" w:themeColor="text1"/>
          <w:szCs w:val="28"/>
          <w:lang w:eastAsia="uk-UA"/>
        </w:rPr>
      </w:pPr>
      <w:r w:rsidRPr="00AA2F7E">
        <w:rPr>
          <w:b/>
          <w:bCs/>
          <w:noProof/>
          <w:color w:val="000000" w:themeColor="text1"/>
          <w:szCs w:val="28"/>
          <w:lang w:eastAsia="uk-UA"/>
        </w:rPr>
        <w:t>5) Тести (Jest)</w:t>
      </w:r>
    </w:p>
    <w:p w14:paraId="4E8B5AF1" w14:textId="77777777" w:rsidR="00AA2F7E" w:rsidRPr="00AA2F7E" w:rsidRDefault="00AA2F7E" w:rsidP="00AA2F7E">
      <w:pPr>
        <w:numPr>
          <w:ilvl w:val="0"/>
          <w:numId w:val="39"/>
        </w:numPr>
        <w:spacing w:line="288" w:lineRule="auto"/>
        <w:jc w:val="left"/>
        <w:rPr>
          <w:noProof/>
          <w:color w:val="000000" w:themeColor="text1"/>
          <w:szCs w:val="28"/>
          <w:lang w:eastAsia="uk-UA"/>
        </w:rPr>
      </w:pPr>
      <w:r w:rsidRPr="00AA2F7E">
        <w:rPr>
          <w:noProof/>
          <w:color w:val="000000" w:themeColor="text1"/>
          <w:szCs w:val="28"/>
          <w:lang w:eastAsia="uk-UA"/>
        </w:rPr>
        <w:t>Unit: сервіс задач (create/update/filter)</w:t>
      </w:r>
    </w:p>
    <w:p w14:paraId="37B69568" w14:textId="1CC2B5FA" w:rsidR="00AA2F7E" w:rsidRDefault="00AA2F7E" w:rsidP="00AA2F7E">
      <w:pPr>
        <w:spacing w:line="288" w:lineRule="auto"/>
        <w:jc w:val="left"/>
        <w:rPr>
          <w:color w:val="000000" w:themeColor="text1"/>
          <w:szCs w:val="28"/>
          <w:lang w:eastAsia="uk-UA"/>
        </w:rPr>
      </w:pPr>
      <w:r>
        <w:rPr>
          <w:color w:val="000000" w:themeColor="text1"/>
          <w:szCs w:val="28"/>
          <w:lang w:eastAsia="uk-UA"/>
        </w:rPr>
        <w:br w:type="page"/>
      </w:r>
    </w:p>
    <w:p w14:paraId="28D80DCA" w14:textId="05FEF9D7" w:rsidR="007F4146" w:rsidRPr="00B802B5" w:rsidRDefault="00C825BF" w:rsidP="00B802B5">
      <w:pPr>
        <w:spacing w:line="360" w:lineRule="auto"/>
        <w:jc w:val="center"/>
        <w:rPr>
          <w:b/>
          <w:bCs/>
          <w:noProof/>
          <w:szCs w:val="28"/>
        </w:rPr>
      </w:pPr>
      <w:r w:rsidRPr="00B802B5">
        <w:rPr>
          <w:b/>
          <w:bCs/>
          <w:noProof/>
          <w:szCs w:val="28"/>
        </w:rPr>
        <w:lastRenderedPageBreak/>
        <w:t>Хід роботи:</w:t>
      </w:r>
    </w:p>
    <w:p w14:paraId="52BE674D" w14:textId="2CB56FA5" w:rsidR="00E57116" w:rsidRPr="00B802B5" w:rsidRDefault="00B802B5" w:rsidP="00B802B5">
      <w:pPr>
        <w:spacing w:line="360" w:lineRule="auto"/>
        <w:rPr>
          <w:b/>
          <w:bCs/>
          <w:noProof/>
          <w:szCs w:val="28"/>
        </w:rPr>
      </w:pPr>
      <w:r w:rsidRPr="00B802B5">
        <w:rPr>
          <w:b/>
          <w:bCs/>
          <w:noProof/>
          <w:szCs w:val="28"/>
        </w:rPr>
        <w:t>Крок 1. Ініціалізація проєкту та налаштування бази даних</w:t>
      </w:r>
      <w:r w:rsidRPr="00B802B5">
        <w:rPr>
          <w:b/>
          <w:bCs/>
          <w:noProof/>
          <w:szCs w:val="28"/>
        </w:rPr>
        <w:t>.</w:t>
      </w:r>
      <w:r w:rsidRPr="00B802B5">
        <w:rPr>
          <w:noProof/>
          <w:szCs w:val="28"/>
        </w:rPr>
        <w:t> </w:t>
      </w:r>
      <w:r w:rsidRPr="00B802B5">
        <w:rPr>
          <w:noProof/>
          <w:szCs w:val="28"/>
        </w:rPr>
        <w:br/>
      </w:r>
      <w:r w:rsidRPr="00B802B5">
        <w:rPr>
          <w:noProof/>
          <w:szCs w:val="28"/>
        </w:rPr>
        <w:t>Спочатку я ініціалізував порожній Node.js проєкт за допомогою npm init та встановив необхідні залежності: express, sequelize, mysql2, zod, multer, dotenv, а також jest для тестування. В якості ORM обрав Sequelize для зручної роботи з базою даних MySQL, налаштував підключення через файл оточення .env.</w:t>
      </w:r>
    </w:p>
    <w:p w14:paraId="65F12788" w14:textId="53E6BFC3" w:rsidR="00B802B5" w:rsidRPr="00B802B5" w:rsidRDefault="00B802B5" w:rsidP="00B802B5">
      <w:pPr>
        <w:spacing w:line="360" w:lineRule="auto"/>
        <w:jc w:val="center"/>
        <w:rPr>
          <w:b/>
          <w:bCs/>
          <w:szCs w:val="28"/>
        </w:rPr>
      </w:pPr>
      <w:r w:rsidRPr="00B802B5">
        <w:rPr>
          <w:b/>
          <w:bCs/>
          <w:szCs w:val="28"/>
        </w:rPr>
        <w:drawing>
          <wp:inline distT="0" distB="0" distL="0" distR="0" wp14:anchorId="56578616" wp14:editId="7E7C4499">
            <wp:extent cx="4080680" cy="3422449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9094" cy="343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A380" w14:textId="23A26CF2" w:rsidR="00B802B5" w:rsidRPr="0039628B" w:rsidRDefault="0039628B" w:rsidP="0039628B">
      <w:pPr>
        <w:spacing w:line="360" w:lineRule="auto"/>
        <w:jc w:val="center"/>
        <w:rPr>
          <w:szCs w:val="28"/>
        </w:rPr>
      </w:pPr>
      <w:r w:rsidRPr="0039628B">
        <w:rPr>
          <w:szCs w:val="28"/>
        </w:rPr>
        <w:t>Рис. 1.</w:t>
      </w:r>
      <w:r w:rsidRPr="0039628B">
        <w:t xml:space="preserve"> </w:t>
      </w:r>
      <w:r w:rsidRPr="0039628B">
        <w:rPr>
          <w:szCs w:val="28"/>
        </w:rPr>
        <w:t xml:space="preserve">Файл </w:t>
      </w:r>
      <w:proofErr w:type="spellStart"/>
      <w:r w:rsidRPr="0039628B">
        <w:rPr>
          <w:szCs w:val="28"/>
        </w:rPr>
        <w:t>package.json</w:t>
      </w:r>
      <w:proofErr w:type="spellEnd"/>
      <w:r w:rsidRPr="0039628B">
        <w:rPr>
          <w:szCs w:val="28"/>
        </w:rPr>
        <w:t xml:space="preserve"> зі списком встановлених </w:t>
      </w:r>
      <w:proofErr w:type="spellStart"/>
      <w:r w:rsidRPr="0039628B">
        <w:rPr>
          <w:szCs w:val="28"/>
        </w:rPr>
        <w:t>залежностей</w:t>
      </w:r>
      <w:proofErr w:type="spellEnd"/>
    </w:p>
    <w:p w14:paraId="07478CB4" w14:textId="77777777" w:rsidR="00B802B5" w:rsidRPr="00B802B5" w:rsidRDefault="00B802B5" w:rsidP="00B802B5">
      <w:pPr>
        <w:spacing w:line="360" w:lineRule="auto"/>
        <w:jc w:val="left"/>
        <w:rPr>
          <w:szCs w:val="28"/>
        </w:rPr>
      </w:pPr>
      <w:r w:rsidRPr="00B802B5">
        <w:rPr>
          <w:szCs w:val="28"/>
        </w:rPr>
        <w:t>Окремо описав три таблиці у вигляді моделей:</w:t>
      </w:r>
    </w:p>
    <w:p w14:paraId="10A689B9" w14:textId="580E2842" w:rsidR="00B802B5" w:rsidRPr="00B802B5" w:rsidRDefault="00B802B5" w:rsidP="00B802B5">
      <w:pPr>
        <w:numPr>
          <w:ilvl w:val="0"/>
          <w:numId w:val="40"/>
        </w:numPr>
        <w:spacing w:line="360" w:lineRule="auto"/>
        <w:jc w:val="left"/>
        <w:rPr>
          <w:szCs w:val="28"/>
        </w:rPr>
      </w:pPr>
      <w:proofErr w:type="spellStart"/>
      <w:r w:rsidRPr="00B802B5">
        <w:rPr>
          <w:szCs w:val="28"/>
        </w:rPr>
        <w:t>User</w:t>
      </w:r>
      <w:proofErr w:type="spellEnd"/>
      <w:r w:rsidRPr="00B802B5">
        <w:rPr>
          <w:szCs w:val="28"/>
        </w:rPr>
        <w:t>: поля </w:t>
      </w:r>
      <w:proofErr w:type="spellStart"/>
      <w:r w:rsidRPr="00B802B5">
        <w:rPr>
          <w:szCs w:val="28"/>
        </w:rPr>
        <w:t>id</w:t>
      </w:r>
      <w:proofErr w:type="spellEnd"/>
      <w:r w:rsidRPr="00B802B5">
        <w:rPr>
          <w:szCs w:val="28"/>
        </w:rPr>
        <w:t>,</w:t>
      </w:r>
      <w:r w:rsidRPr="00B802B5">
        <w:rPr>
          <w:szCs w:val="28"/>
        </w:rPr>
        <w:t xml:space="preserve"> </w:t>
      </w:r>
      <w:proofErr w:type="spellStart"/>
      <w:r w:rsidRPr="00B802B5">
        <w:rPr>
          <w:szCs w:val="28"/>
        </w:rPr>
        <w:t>name</w:t>
      </w:r>
      <w:proofErr w:type="spellEnd"/>
      <w:r w:rsidRPr="00B802B5">
        <w:rPr>
          <w:szCs w:val="28"/>
        </w:rPr>
        <w:t>, </w:t>
      </w:r>
      <w:proofErr w:type="spellStart"/>
      <w:r w:rsidRPr="00B802B5">
        <w:rPr>
          <w:szCs w:val="28"/>
        </w:rPr>
        <w:t>email</w:t>
      </w:r>
      <w:proofErr w:type="spellEnd"/>
      <w:r w:rsidRPr="00B802B5">
        <w:rPr>
          <w:szCs w:val="28"/>
        </w:rPr>
        <w:t>;</w:t>
      </w:r>
    </w:p>
    <w:p w14:paraId="3B29EF56" w14:textId="612F7D2F" w:rsidR="00B802B5" w:rsidRPr="00B802B5" w:rsidRDefault="00B802B5" w:rsidP="00B802B5">
      <w:pPr>
        <w:numPr>
          <w:ilvl w:val="0"/>
          <w:numId w:val="40"/>
        </w:numPr>
        <w:spacing w:line="360" w:lineRule="auto"/>
        <w:ind w:right="-568"/>
        <w:jc w:val="left"/>
        <w:rPr>
          <w:szCs w:val="28"/>
        </w:rPr>
      </w:pPr>
      <w:proofErr w:type="spellStart"/>
      <w:r w:rsidRPr="00B802B5">
        <w:rPr>
          <w:szCs w:val="28"/>
        </w:rPr>
        <w:t>Task</w:t>
      </w:r>
      <w:proofErr w:type="spellEnd"/>
      <w:r w:rsidRPr="00B802B5">
        <w:rPr>
          <w:szCs w:val="28"/>
        </w:rPr>
        <w:t>: поля </w:t>
      </w:r>
      <w:proofErr w:type="spellStart"/>
      <w:r w:rsidRPr="00B802B5">
        <w:rPr>
          <w:szCs w:val="28"/>
        </w:rPr>
        <w:t>id</w:t>
      </w:r>
      <w:proofErr w:type="spellEnd"/>
      <w:r w:rsidRPr="00B802B5">
        <w:rPr>
          <w:szCs w:val="28"/>
        </w:rPr>
        <w:t>, </w:t>
      </w:r>
      <w:proofErr w:type="spellStart"/>
      <w:r w:rsidRPr="00B802B5">
        <w:rPr>
          <w:szCs w:val="28"/>
        </w:rPr>
        <w:t>title</w:t>
      </w:r>
      <w:proofErr w:type="spellEnd"/>
      <w:r w:rsidRPr="00B802B5">
        <w:rPr>
          <w:szCs w:val="28"/>
        </w:rPr>
        <w:t>, </w:t>
      </w:r>
      <w:proofErr w:type="spellStart"/>
      <w:r w:rsidRPr="00B802B5">
        <w:rPr>
          <w:szCs w:val="28"/>
        </w:rPr>
        <w:t>description</w:t>
      </w:r>
      <w:proofErr w:type="spellEnd"/>
      <w:r w:rsidRPr="00B802B5">
        <w:rPr>
          <w:szCs w:val="28"/>
        </w:rPr>
        <w:t>, </w:t>
      </w:r>
      <w:proofErr w:type="spellStart"/>
      <w:r w:rsidRPr="00B802B5">
        <w:rPr>
          <w:szCs w:val="28"/>
        </w:rPr>
        <w:t>status</w:t>
      </w:r>
      <w:proofErr w:type="spellEnd"/>
      <w:r w:rsidRPr="00B802B5">
        <w:rPr>
          <w:szCs w:val="28"/>
        </w:rPr>
        <w:t> (</w:t>
      </w:r>
      <w:proofErr w:type="spellStart"/>
      <w:r w:rsidRPr="00B802B5">
        <w:rPr>
          <w:szCs w:val="28"/>
        </w:rPr>
        <w:t>open</w:t>
      </w:r>
      <w:proofErr w:type="spellEnd"/>
      <w:r w:rsidRPr="00B802B5">
        <w:rPr>
          <w:szCs w:val="28"/>
        </w:rPr>
        <w:t>/</w:t>
      </w:r>
      <w:proofErr w:type="spellStart"/>
      <w:r w:rsidRPr="00B802B5">
        <w:rPr>
          <w:szCs w:val="28"/>
        </w:rPr>
        <w:t>done</w:t>
      </w:r>
      <w:proofErr w:type="spellEnd"/>
      <w:r w:rsidRPr="00B802B5">
        <w:rPr>
          <w:szCs w:val="28"/>
        </w:rPr>
        <w:t>), </w:t>
      </w:r>
      <w:proofErr w:type="spellStart"/>
      <w:r w:rsidRPr="00B802B5">
        <w:rPr>
          <w:szCs w:val="28"/>
        </w:rPr>
        <w:t>priority</w:t>
      </w:r>
      <w:proofErr w:type="spellEnd"/>
      <w:r w:rsidRPr="00B802B5">
        <w:rPr>
          <w:szCs w:val="28"/>
        </w:rPr>
        <w:t> (від 1 до 5)</w:t>
      </w:r>
      <w:r w:rsidRPr="00B802B5">
        <w:rPr>
          <w:szCs w:val="28"/>
        </w:rPr>
        <w:t xml:space="preserve"> </w:t>
      </w:r>
      <w:proofErr w:type="spellStart"/>
      <w:r w:rsidRPr="00B802B5">
        <w:rPr>
          <w:szCs w:val="28"/>
        </w:rPr>
        <w:t>userId</w:t>
      </w:r>
      <w:proofErr w:type="spellEnd"/>
      <w:r w:rsidRPr="00B802B5">
        <w:rPr>
          <w:szCs w:val="28"/>
        </w:rPr>
        <w:t>, </w:t>
      </w:r>
      <w:proofErr w:type="spellStart"/>
      <w:r w:rsidRPr="00B802B5">
        <w:rPr>
          <w:szCs w:val="28"/>
        </w:rPr>
        <w:t>createdAt</w:t>
      </w:r>
      <w:proofErr w:type="spellEnd"/>
      <w:r w:rsidRPr="00B802B5">
        <w:rPr>
          <w:szCs w:val="28"/>
        </w:rPr>
        <w:t>;</w:t>
      </w:r>
    </w:p>
    <w:p w14:paraId="75DF2BC0" w14:textId="77777777" w:rsidR="00A11748" w:rsidRDefault="00B802B5" w:rsidP="00B802B5">
      <w:pPr>
        <w:numPr>
          <w:ilvl w:val="0"/>
          <w:numId w:val="40"/>
        </w:numPr>
        <w:spacing w:line="360" w:lineRule="auto"/>
        <w:ind w:right="-568"/>
        <w:jc w:val="left"/>
        <w:rPr>
          <w:szCs w:val="28"/>
        </w:rPr>
      </w:pPr>
      <w:proofErr w:type="spellStart"/>
      <w:r w:rsidRPr="00B802B5">
        <w:rPr>
          <w:szCs w:val="28"/>
        </w:rPr>
        <w:t>Attachment</w:t>
      </w:r>
      <w:proofErr w:type="spellEnd"/>
      <w:r w:rsidRPr="00B802B5">
        <w:rPr>
          <w:szCs w:val="28"/>
        </w:rPr>
        <w:t>: поля </w:t>
      </w:r>
      <w:proofErr w:type="spellStart"/>
      <w:r w:rsidRPr="00B802B5">
        <w:rPr>
          <w:szCs w:val="28"/>
        </w:rPr>
        <w:t>id</w:t>
      </w:r>
      <w:proofErr w:type="spellEnd"/>
      <w:r w:rsidRPr="00B802B5">
        <w:rPr>
          <w:szCs w:val="28"/>
        </w:rPr>
        <w:t>, </w:t>
      </w:r>
      <w:proofErr w:type="spellStart"/>
      <w:r w:rsidRPr="00B802B5">
        <w:rPr>
          <w:szCs w:val="28"/>
        </w:rPr>
        <w:t>taskId</w:t>
      </w:r>
      <w:proofErr w:type="spellEnd"/>
      <w:r w:rsidRPr="00B802B5">
        <w:rPr>
          <w:szCs w:val="28"/>
        </w:rPr>
        <w:t>, </w:t>
      </w:r>
      <w:r w:rsidRPr="00B802B5">
        <w:rPr>
          <w:szCs w:val="28"/>
        </w:rPr>
        <w:t xml:space="preserve"> </w:t>
      </w:r>
      <w:proofErr w:type="spellStart"/>
      <w:r w:rsidRPr="00B802B5">
        <w:rPr>
          <w:szCs w:val="28"/>
        </w:rPr>
        <w:t>filename</w:t>
      </w:r>
      <w:proofErr w:type="spellEnd"/>
      <w:r w:rsidRPr="00B802B5">
        <w:rPr>
          <w:szCs w:val="28"/>
        </w:rPr>
        <w:t>, </w:t>
      </w:r>
      <w:proofErr w:type="spellStart"/>
      <w:r w:rsidRPr="00B802B5">
        <w:rPr>
          <w:szCs w:val="28"/>
        </w:rPr>
        <w:t>path</w:t>
      </w:r>
      <w:proofErr w:type="spellEnd"/>
      <w:r w:rsidRPr="00B802B5">
        <w:rPr>
          <w:szCs w:val="28"/>
        </w:rPr>
        <w:t>, </w:t>
      </w:r>
      <w:proofErr w:type="spellStart"/>
      <w:r w:rsidRPr="00B802B5">
        <w:rPr>
          <w:szCs w:val="28"/>
        </w:rPr>
        <w:t>mimetype</w:t>
      </w:r>
      <w:proofErr w:type="spellEnd"/>
      <w:r w:rsidRPr="00B802B5">
        <w:rPr>
          <w:szCs w:val="28"/>
        </w:rPr>
        <w:t>, </w:t>
      </w:r>
      <w:proofErr w:type="spellStart"/>
      <w:r w:rsidRPr="00B802B5">
        <w:rPr>
          <w:szCs w:val="28"/>
        </w:rPr>
        <w:t>size</w:t>
      </w:r>
      <w:proofErr w:type="spellEnd"/>
      <w:r w:rsidRPr="00B802B5">
        <w:rPr>
          <w:szCs w:val="28"/>
        </w:rPr>
        <w:t xml:space="preserve">. </w:t>
      </w:r>
    </w:p>
    <w:p w14:paraId="79CB5F0C" w14:textId="77777777" w:rsidR="00A11748" w:rsidRDefault="00A11748" w:rsidP="00A11748">
      <w:pPr>
        <w:spacing w:line="360" w:lineRule="auto"/>
        <w:ind w:right="-568"/>
        <w:jc w:val="left"/>
        <w:rPr>
          <w:szCs w:val="28"/>
        </w:rPr>
      </w:pPr>
    </w:p>
    <w:p w14:paraId="5624BBE6" w14:textId="0D492145" w:rsidR="00B802B5" w:rsidRPr="00B802B5" w:rsidRDefault="00B802B5" w:rsidP="00A11748">
      <w:pPr>
        <w:spacing w:line="360" w:lineRule="auto"/>
        <w:ind w:right="-568"/>
        <w:jc w:val="left"/>
        <w:rPr>
          <w:szCs w:val="28"/>
        </w:rPr>
      </w:pPr>
      <w:r w:rsidRPr="00B802B5">
        <w:rPr>
          <w:szCs w:val="28"/>
        </w:rPr>
        <w:t>Налаштував зв'язки між таблицями: один користувач може мати багато завдань (1-N), а одне завдання може мати багато прикріплених файлів (1-N).</w:t>
      </w:r>
    </w:p>
    <w:p w14:paraId="0AB9F72F" w14:textId="77777777" w:rsidR="00B802B5" w:rsidRPr="00B802B5" w:rsidRDefault="00B802B5">
      <w:pPr>
        <w:jc w:val="left"/>
        <w:rPr>
          <w:szCs w:val="28"/>
        </w:rPr>
      </w:pPr>
    </w:p>
    <w:p w14:paraId="45888829" w14:textId="25A01E5F" w:rsidR="00E57116" w:rsidRDefault="00E57116">
      <w:pPr>
        <w:jc w:val="left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350DCCAF" w14:textId="498E1D32" w:rsidR="008D58F4" w:rsidRDefault="007E492B">
      <w:pPr>
        <w:jc w:val="left"/>
        <w:rPr>
          <w:szCs w:val="28"/>
        </w:rPr>
      </w:pPr>
      <w:r w:rsidRPr="007E492B">
        <w:rPr>
          <w:szCs w:val="28"/>
        </w:rPr>
        <w:lastRenderedPageBreak/>
        <w:drawing>
          <wp:inline distT="0" distB="0" distL="0" distR="0" wp14:anchorId="32D6CFD1" wp14:editId="68D61FC7">
            <wp:extent cx="3038750" cy="5704764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0436" cy="570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2EBCA" w14:textId="77777777" w:rsidR="00A11748" w:rsidRDefault="00A11748">
      <w:pPr>
        <w:jc w:val="left"/>
        <w:rPr>
          <w:szCs w:val="28"/>
        </w:rPr>
      </w:pPr>
    </w:p>
    <w:p w14:paraId="5F599F1F" w14:textId="77777777" w:rsidR="008D58F4" w:rsidRDefault="008D58F4">
      <w:pPr>
        <w:jc w:val="left"/>
        <w:rPr>
          <w:szCs w:val="28"/>
        </w:rPr>
      </w:pPr>
    </w:p>
    <w:p w14:paraId="3490B8E0" w14:textId="198D5DF1" w:rsidR="007E492B" w:rsidRDefault="008D58F4">
      <w:pPr>
        <w:jc w:val="left"/>
        <w:rPr>
          <w:szCs w:val="28"/>
        </w:rPr>
      </w:pPr>
      <w:r w:rsidRPr="008D58F4">
        <w:rPr>
          <w:szCs w:val="28"/>
        </w:rPr>
        <w:drawing>
          <wp:inline distT="0" distB="0" distL="0" distR="0" wp14:anchorId="4D6DCA8E" wp14:editId="32D2C7F0">
            <wp:extent cx="5582429" cy="2715004"/>
            <wp:effectExtent l="19050" t="19050" r="18415" b="28575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7150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E492B">
        <w:rPr>
          <w:szCs w:val="28"/>
        </w:rPr>
        <w:br w:type="page"/>
      </w:r>
    </w:p>
    <w:p w14:paraId="371CBC82" w14:textId="2C5784DC" w:rsidR="00E57116" w:rsidRPr="00D10BD5" w:rsidRDefault="00E57116" w:rsidP="005474AE">
      <w:pPr>
        <w:spacing w:line="360" w:lineRule="auto"/>
        <w:rPr>
          <w:szCs w:val="28"/>
        </w:rPr>
      </w:pPr>
      <w:r w:rsidRPr="00D10BD5">
        <w:rPr>
          <w:szCs w:val="28"/>
        </w:rPr>
        <w:lastRenderedPageBreak/>
        <w:t xml:space="preserve">Крок 2. Налаштування Node.js сервера та підключення до </w:t>
      </w:r>
      <w:proofErr w:type="spellStart"/>
      <w:r w:rsidRPr="00D10BD5">
        <w:rPr>
          <w:szCs w:val="28"/>
        </w:rPr>
        <w:t>БД</w:t>
      </w:r>
      <w:proofErr w:type="spellEnd"/>
    </w:p>
    <w:p w14:paraId="2404028C" w14:textId="17273D37" w:rsidR="00E57116" w:rsidRDefault="00E57116" w:rsidP="005474AE">
      <w:pPr>
        <w:spacing w:line="360" w:lineRule="auto"/>
        <w:rPr>
          <w:szCs w:val="28"/>
        </w:rPr>
      </w:pPr>
      <w:proofErr w:type="spellStart"/>
      <w:r w:rsidRPr="00D10BD5">
        <w:rPr>
          <w:szCs w:val="28"/>
        </w:rPr>
        <w:t>Ініціалізовано</w:t>
      </w:r>
      <w:proofErr w:type="spellEnd"/>
      <w:r w:rsidRPr="00D10BD5">
        <w:rPr>
          <w:szCs w:val="28"/>
        </w:rPr>
        <w:t xml:space="preserve"> </w:t>
      </w:r>
      <w:proofErr w:type="spellStart"/>
      <w:r w:rsidRPr="00D10BD5">
        <w:rPr>
          <w:szCs w:val="28"/>
        </w:rPr>
        <w:t>проєкт</w:t>
      </w:r>
      <w:proofErr w:type="spellEnd"/>
      <w:r w:rsidRPr="00D10BD5">
        <w:rPr>
          <w:szCs w:val="28"/>
        </w:rPr>
        <w:t xml:space="preserve"> Node.js, встановлено пакети </w:t>
      </w:r>
      <w:proofErr w:type="spellStart"/>
      <w:r w:rsidRPr="00D10BD5">
        <w:rPr>
          <w:szCs w:val="28"/>
        </w:rPr>
        <w:t>express</w:t>
      </w:r>
      <w:proofErr w:type="spellEnd"/>
      <w:r w:rsidRPr="00D10BD5">
        <w:rPr>
          <w:szCs w:val="28"/>
        </w:rPr>
        <w:t xml:space="preserve">, mysql2, </w:t>
      </w:r>
      <w:proofErr w:type="spellStart"/>
      <w:r w:rsidRPr="00D10BD5">
        <w:rPr>
          <w:szCs w:val="28"/>
        </w:rPr>
        <w:t>cors</w:t>
      </w:r>
      <w:proofErr w:type="spellEnd"/>
      <w:r w:rsidRPr="00D10BD5">
        <w:rPr>
          <w:szCs w:val="28"/>
        </w:rPr>
        <w:t xml:space="preserve">. Створено файл server.js для запуску сервера та </w:t>
      </w:r>
      <w:proofErr w:type="spellStart"/>
      <w:r w:rsidRPr="00D10BD5">
        <w:rPr>
          <w:szCs w:val="28"/>
        </w:rPr>
        <w:t>services</w:t>
      </w:r>
      <w:proofErr w:type="spellEnd"/>
      <w:r w:rsidRPr="00D10BD5">
        <w:rPr>
          <w:szCs w:val="28"/>
        </w:rPr>
        <w:t xml:space="preserve">/db.js для підключення до </w:t>
      </w:r>
      <w:proofErr w:type="spellStart"/>
      <w:r w:rsidRPr="00D10BD5">
        <w:rPr>
          <w:szCs w:val="28"/>
        </w:rPr>
        <w:t>MySQL</w:t>
      </w:r>
      <w:proofErr w:type="spellEnd"/>
      <w:r w:rsidRPr="00D10BD5">
        <w:rPr>
          <w:szCs w:val="28"/>
        </w:rPr>
        <w:t>.</w:t>
      </w:r>
    </w:p>
    <w:p w14:paraId="57641C07" w14:textId="36942976" w:rsidR="00D10BD5" w:rsidRDefault="00D10BD5" w:rsidP="00E57116">
      <w:pPr>
        <w:spacing w:line="312" w:lineRule="auto"/>
        <w:rPr>
          <w:szCs w:val="28"/>
        </w:rPr>
      </w:pPr>
    </w:p>
    <w:p w14:paraId="6B84DA87" w14:textId="2625684A" w:rsidR="00D10BD5" w:rsidRDefault="00D10BD5" w:rsidP="00E57116">
      <w:pPr>
        <w:spacing w:line="312" w:lineRule="auto"/>
        <w:rPr>
          <w:szCs w:val="28"/>
        </w:rPr>
      </w:pPr>
      <w:r>
        <w:rPr>
          <w:noProof/>
        </w:rPr>
        <w:drawing>
          <wp:inline distT="0" distB="0" distL="0" distR="0" wp14:anchorId="462C5D08" wp14:editId="2674C8E3">
            <wp:extent cx="4857750" cy="3311059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9194"/>
                    <a:stretch/>
                  </pic:blipFill>
                  <pic:spPr bwMode="auto">
                    <a:xfrm>
                      <a:off x="0" y="0"/>
                      <a:ext cx="4871179" cy="3320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Cs w:val="28"/>
        </w:rPr>
        <w:t>4</w:t>
      </w:r>
    </w:p>
    <w:p w14:paraId="0806FFD9" w14:textId="694B828E" w:rsidR="00D10BD5" w:rsidRDefault="00D10BD5" w:rsidP="00E57116">
      <w:pPr>
        <w:spacing w:line="312" w:lineRule="auto"/>
        <w:rPr>
          <w:szCs w:val="28"/>
        </w:rPr>
      </w:pPr>
      <w:r w:rsidRPr="00D10BD5">
        <w:rPr>
          <w:noProof/>
          <w:szCs w:val="28"/>
        </w:rPr>
        <w:drawing>
          <wp:inline distT="0" distB="0" distL="0" distR="0" wp14:anchorId="2B3CC2A1" wp14:editId="61416DFD">
            <wp:extent cx="4858247" cy="4125486"/>
            <wp:effectExtent l="0" t="0" r="0" b="889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4222" cy="413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767A" w14:textId="41F941A3" w:rsidR="00D10BD5" w:rsidRDefault="00D10BD5">
      <w:pPr>
        <w:jc w:val="left"/>
        <w:rPr>
          <w:szCs w:val="28"/>
        </w:rPr>
      </w:pPr>
      <w:r>
        <w:rPr>
          <w:szCs w:val="28"/>
        </w:rPr>
        <w:br w:type="page"/>
      </w:r>
    </w:p>
    <w:p w14:paraId="50B5C036" w14:textId="77777777" w:rsidR="00D10BD5" w:rsidRPr="00D10BD5" w:rsidRDefault="00D10BD5" w:rsidP="005474AE">
      <w:pPr>
        <w:spacing w:line="360" w:lineRule="auto"/>
        <w:rPr>
          <w:szCs w:val="28"/>
        </w:rPr>
      </w:pPr>
      <w:r w:rsidRPr="00D10BD5">
        <w:rPr>
          <w:szCs w:val="28"/>
        </w:rPr>
        <w:lastRenderedPageBreak/>
        <w:t xml:space="preserve">Крок 3. Реалізація </w:t>
      </w:r>
      <w:proofErr w:type="spellStart"/>
      <w:r w:rsidRPr="00D10BD5">
        <w:rPr>
          <w:szCs w:val="28"/>
        </w:rPr>
        <w:t>REST</w:t>
      </w:r>
      <w:proofErr w:type="spellEnd"/>
      <w:r w:rsidRPr="00D10BD5">
        <w:rPr>
          <w:szCs w:val="28"/>
        </w:rPr>
        <w:t xml:space="preserve"> </w:t>
      </w:r>
      <w:proofErr w:type="spellStart"/>
      <w:r w:rsidRPr="00D10BD5">
        <w:rPr>
          <w:szCs w:val="28"/>
        </w:rPr>
        <w:t>API</w:t>
      </w:r>
      <w:proofErr w:type="spellEnd"/>
      <w:r w:rsidRPr="00D10BD5">
        <w:rPr>
          <w:szCs w:val="28"/>
        </w:rPr>
        <w:t xml:space="preserve"> маршрутів (Контролери/Сервіси)</w:t>
      </w:r>
    </w:p>
    <w:p w14:paraId="1257D213" w14:textId="3408AC11" w:rsidR="00D10BD5" w:rsidRDefault="00D10BD5" w:rsidP="005474AE">
      <w:pPr>
        <w:spacing w:line="360" w:lineRule="auto"/>
        <w:rPr>
          <w:szCs w:val="28"/>
        </w:rPr>
      </w:pPr>
      <w:r w:rsidRPr="00D10BD5">
        <w:rPr>
          <w:szCs w:val="28"/>
        </w:rPr>
        <w:t xml:space="preserve">Реалізовано методи </w:t>
      </w:r>
      <w:proofErr w:type="spellStart"/>
      <w:r w:rsidRPr="00D10BD5">
        <w:rPr>
          <w:szCs w:val="28"/>
        </w:rPr>
        <w:t>GET</w:t>
      </w:r>
      <w:proofErr w:type="spellEnd"/>
      <w:r w:rsidRPr="00D10BD5">
        <w:rPr>
          <w:szCs w:val="28"/>
        </w:rPr>
        <w:t xml:space="preserve">, </w:t>
      </w:r>
      <w:proofErr w:type="spellStart"/>
      <w:r w:rsidRPr="00D10BD5">
        <w:rPr>
          <w:szCs w:val="28"/>
        </w:rPr>
        <w:t>POST</w:t>
      </w:r>
      <w:proofErr w:type="spellEnd"/>
      <w:r w:rsidRPr="00D10BD5">
        <w:rPr>
          <w:szCs w:val="28"/>
        </w:rPr>
        <w:t xml:space="preserve">, </w:t>
      </w:r>
      <w:proofErr w:type="spellStart"/>
      <w:r w:rsidRPr="00D10BD5">
        <w:rPr>
          <w:szCs w:val="28"/>
        </w:rPr>
        <w:t>PUT</w:t>
      </w:r>
      <w:proofErr w:type="spellEnd"/>
      <w:r w:rsidRPr="00D10BD5">
        <w:rPr>
          <w:szCs w:val="28"/>
        </w:rPr>
        <w:t xml:space="preserve">, </w:t>
      </w:r>
      <w:proofErr w:type="spellStart"/>
      <w:r w:rsidRPr="00D10BD5">
        <w:rPr>
          <w:szCs w:val="28"/>
        </w:rPr>
        <w:t>DELETE</w:t>
      </w:r>
      <w:proofErr w:type="spellEnd"/>
      <w:r w:rsidRPr="00D10BD5">
        <w:rPr>
          <w:szCs w:val="28"/>
        </w:rPr>
        <w:t xml:space="preserve"> для таблиць. Логіка запитів до</w:t>
      </w:r>
      <w:r w:rsidR="005474AE">
        <w:rPr>
          <w:szCs w:val="28"/>
        </w:rPr>
        <w:t xml:space="preserve"> </w:t>
      </w:r>
      <w:proofErr w:type="spellStart"/>
      <w:r w:rsidRPr="00D10BD5">
        <w:rPr>
          <w:szCs w:val="28"/>
        </w:rPr>
        <w:t>БД</w:t>
      </w:r>
      <w:proofErr w:type="spellEnd"/>
      <w:r w:rsidRPr="00D10BD5">
        <w:rPr>
          <w:szCs w:val="28"/>
        </w:rPr>
        <w:t xml:space="preserve"> винесена в окремі сервіси (наприклад, hospitalService.js).</w:t>
      </w:r>
    </w:p>
    <w:p w14:paraId="4F852433" w14:textId="3FD87ED3" w:rsidR="00D10BD5" w:rsidRDefault="00D10BD5" w:rsidP="00D10BD5">
      <w:pPr>
        <w:rPr>
          <w:szCs w:val="28"/>
        </w:rPr>
      </w:pPr>
      <w:r w:rsidRPr="00D10BD5">
        <w:rPr>
          <w:noProof/>
          <w:szCs w:val="28"/>
        </w:rPr>
        <w:drawing>
          <wp:inline distT="0" distB="0" distL="0" distR="0" wp14:anchorId="6F864C5A" wp14:editId="4AC0E112">
            <wp:extent cx="5948986" cy="193675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2618" cy="19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DD95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proofErr w:type="spellStart"/>
      <w:r w:rsidRPr="00D10BD5">
        <w:rPr>
          <w:rFonts w:ascii="JetBrains Mono" w:hAnsi="JetBrains Mono" w:cs="JetBrains Mono"/>
          <w:color w:val="569CD6"/>
          <w:sz w:val="20"/>
          <w:lang w:eastAsia="uk-UA"/>
        </w:rPr>
        <w:t>const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mysql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= </w:t>
      </w:r>
      <w:proofErr w:type="spellStart"/>
      <w:r w:rsidRPr="00D10BD5">
        <w:rPr>
          <w:rFonts w:ascii="JetBrains Mono" w:hAnsi="JetBrains Mono" w:cs="JetBrains Mono"/>
          <w:color w:val="DCDCAA"/>
          <w:sz w:val="20"/>
          <w:lang w:eastAsia="uk-UA"/>
        </w:rPr>
        <w:t>require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(</w:t>
      </w:r>
      <w:r w:rsidRPr="00D10BD5">
        <w:rPr>
          <w:rFonts w:ascii="JetBrains Mono" w:hAnsi="JetBrains Mono" w:cs="JetBrains Mono"/>
          <w:color w:val="CE9178"/>
          <w:sz w:val="20"/>
          <w:lang w:eastAsia="uk-UA"/>
        </w:rPr>
        <w:t>'mysql2/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promise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'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);</w:t>
      </w:r>
    </w:p>
    <w:p w14:paraId="78B15BEA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proofErr w:type="spellStart"/>
      <w:r w:rsidRPr="00D10BD5">
        <w:rPr>
          <w:rFonts w:ascii="JetBrains Mono" w:hAnsi="JetBrains Mono" w:cs="JetBrains Mono"/>
          <w:color w:val="569CD6"/>
          <w:sz w:val="20"/>
          <w:lang w:eastAsia="uk-UA"/>
        </w:rPr>
        <w:t>const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config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= </w:t>
      </w:r>
      <w:proofErr w:type="spellStart"/>
      <w:r w:rsidRPr="00D10BD5">
        <w:rPr>
          <w:rFonts w:ascii="JetBrains Mono" w:hAnsi="JetBrains Mono" w:cs="JetBrains Mono"/>
          <w:color w:val="DCDCAA"/>
          <w:sz w:val="20"/>
          <w:lang w:eastAsia="uk-UA"/>
        </w:rPr>
        <w:t>require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(</w:t>
      </w:r>
      <w:r w:rsidRPr="00D10BD5">
        <w:rPr>
          <w:rFonts w:ascii="JetBrains Mono" w:hAnsi="JetBrains Mono" w:cs="JetBrains Mono"/>
          <w:color w:val="CE9178"/>
          <w:sz w:val="20"/>
          <w:lang w:eastAsia="uk-UA"/>
        </w:rPr>
        <w:t>'./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db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'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);</w:t>
      </w:r>
    </w:p>
    <w:p w14:paraId="47202874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</w:p>
    <w:p w14:paraId="37BCBB24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proofErr w:type="spellStart"/>
      <w:r w:rsidRPr="00D10BD5">
        <w:rPr>
          <w:rFonts w:ascii="JetBrains Mono" w:hAnsi="JetBrains Mono" w:cs="JetBrains Mono"/>
          <w:color w:val="569CD6"/>
          <w:sz w:val="20"/>
          <w:lang w:eastAsia="uk-UA"/>
        </w:rPr>
        <w:t>async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569CD6"/>
          <w:sz w:val="20"/>
          <w:lang w:eastAsia="uk-UA"/>
        </w:rPr>
        <w:t>function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DCDCAA"/>
          <w:sz w:val="20"/>
          <w:lang w:eastAsia="uk-UA"/>
        </w:rPr>
        <w:t>getAllHospitals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() {</w:t>
      </w:r>
    </w:p>
    <w:p w14:paraId="5E64151D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    </w:t>
      </w:r>
      <w:proofErr w:type="spellStart"/>
      <w:r w:rsidRPr="00D10BD5">
        <w:rPr>
          <w:rFonts w:ascii="JetBrains Mono" w:hAnsi="JetBrains Mono" w:cs="JetBrains Mono"/>
          <w:color w:val="569CD6"/>
          <w:sz w:val="20"/>
          <w:lang w:eastAsia="uk-UA"/>
        </w:rPr>
        <w:t>const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conn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= </w:t>
      </w:r>
      <w:proofErr w:type="spellStart"/>
      <w:r w:rsidRPr="00D10BD5">
        <w:rPr>
          <w:rFonts w:ascii="JetBrains Mono" w:hAnsi="JetBrains Mono" w:cs="JetBrains Mono"/>
          <w:color w:val="C586C0"/>
          <w:sz w:val="20"/>
          <w:lang w:eastAsia="uk-UA"/>
        </w:rPr>
        <w:t>await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mysql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.</w:t>
      </w:r>
      <w:r w:rsidRPr="00D10BD5">
        <w:rPr>
          <w:rFonts w:ascii="JetBrains Mono" w:hAnsi="JetBrains Mono" w:cs="JetBrains Mono"/>
          <w:color w:val="DCDCAA"/>
          <w:sz w:val="20"/>
          <w:lang w:eastAsia="uk-UA"/>
        </w:rPr>
        <w:t>createConnection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(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config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);</w:t>
      </w:r>
    </w:p>
    <w:p w14:paraId="408AECDA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    </w:t>
      </w:r>
      <w:proofErr w:type="spellStart"/>
      <w:r w:rsidRPr="00D10BD5">
        <w:rPr>
          <w:rFonts w:ascii="JetBrains Mono" w:hAnsi="JetBrains Mono" w:cs="JetBrains Mono"/>
          <w:color w:val="569CD6"/>
          <w:sz w:val="20"/>
          <w:lang w:eastAsia="uk-UA"/>
        </w:rPr>
        <w:t>const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[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rows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] = </w:t>
      </w:r>
      <w:proofErr w:type="spellStart"/>
      <w:r w:rsidRPr="00D10BD5">
        <w:rPr>
          <w:rFonts w:ascii="JetBrains Mono" w:hAnsi="JetBrains Mono" w:cs="JetBrains Mono"/>
          <w:color w:val="C586C0"/>
          <w:sz w:val="20"/>
          <w:lang w:eastAsia="uk-UA"/>
        </w:rPr>
        <w:t>await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conn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.</w:t>
      </w:r>
      <w:r w:rsidRPr="00D10BD5">
        <w:rPr>
          <w:rFonts w:ascii="JetBrains Mono" w:hAnsi="JetBrains Mono" w:cs="JetBrains Mono"/>
          <w:color w:val="DCDCAA"/>
          <w:sz w:val="20"/>
          <w:lang w:eastAsia="uk-UA"/>
        </w:rPr>
        <w:t>execute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(</w:t>
      </w:r>
      <w:r w:rsidRPr="00D10BD5">
        <w:rPr>
          <w:rFonts w:ascii="JetBrains Mono" w:hAnsi="JetBrains Mono" w:cs="JetBrains Mono"/>
          <w:color w:val="CE9178"/>
          <w:sz w:val="20"/>
          <w:lang w:eastAsia="uk-UA"/>
        </w:rPr>
        <w:t>'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SELECT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 * 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FROM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hospitals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'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);</w:t>
      </w:r>
    </w:p>
    <w:p w14:paraId="2CAD2F94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    </w:t>
      </w:r>
      <w:proofErr w:type="spellStart"/>
      <w:r w:rsidRPr="00D10BD5">
        <w:rPr>
          <w:rFonts w:ascii="JetBrains Mono" w:hAnsi="JetBrains Mono" w:cs="JetBrains Mono"/>
          <w:color w:val="C586C0"/>
          <w:sz w:val="20"/>
          <w:lang w:eastAsia="uk-UA"/>
        </w:rPr>
        <w:t>await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conn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.</w:t>
      </w:r>
      <w:r w:rsidRPr="00D10BD5">
        <w:rPr>
          <w:rFonts w:ascii="JetBrains Mono" w:hAnsi="JetBrains Mono" w:cs="JetBrains Mono"/>
          <w:color w:val="DCDCAA"/>
          <w:sz w:val="20"/>
          <w:lang w:eastAsia="uk-UA"/>
        </w:rPr>
        <w:t>end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();</w:t>
      </w:r>
    </w:p>
    <w:p w14:paraId="0B070614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    </w:t>
      </w:r>
      <w:proofErr w:type="spellStart"/>
      <w:r w:rsidRPr="00D10BD5">
        <w:rPr>
          <w:rFonts w:ascii="JetBrains Mono" w:hAnsi="JetBrains Mono" w:cs="JetBrains Mono"/>
          <w:color w:val="C586C0"/>
          <w:sz w:val="20"/>
          <w:lang w:eastAsia="uk-UA"/>
        </w:rPr>
        <w:t>return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rows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;</w:t>
      </w:r>
    </w:p>
    <w:p w14:paraId="2780E16B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}</w:t>
      </w:r>
    </w:p>
    <w:p w14:paraId="16548989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</w:p>
    <w:p w14:paraId="442D0112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proofErr w:type="spellStart"/>
      <w:r w:rsidRPr="00D10BD5">
        <w:rPr>
          <w:rFonts w:ascii="JetBrains Mono" w:hAnsi="JetBrains Mono" w:cs="JetBrains Mono"/>
          <w:color w:val="569CD6"/>
          <w:sz w:val="20"/>
          <w:lang w:eastAsia="uk-UA"/>
        </w:rPr>
        <w:t>async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569CD6"/>
          <w:sz w:val="20"/>
          <w:lang w:eastAsia="uk-UA"/>
        </w:rPr>
        <w:t>function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DCDCAA"/>
          <w:sz w:val="20"/>
          <w:lang w:eastAsia="uk-UA"/>
        </w:rPr>
        <w:t>createHospital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(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name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, 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address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) {</w:t>
      </w:r>
    </w:p>
    <w:p w14:paraId="0D8EE124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    </w:t>
      </w:r>
      <w:proofErr w:type="spellStart"/>
      <w:r w:rsidRPr="00D10BD5">
        <w:rPr>
          <w:rFonts w:ascii="JetBrains Mono" w:hAnsi="JetBrains Mono" w:cs="JetBrains Mono"/>
          <w:color w:val="569CD6"/>
          <w:sz w:val="20"/>
          <w:lang w:eastAsia="uk-UA"/>
        </w:rPr>
        <w:t>const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conn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= </w:t>
      </w:r>
      <w:proofErr w:type="spellStart"/>
      <w:r w:rsidRPr="00D10BD5">
        <w:rPr>
          <w:rFonts w:ascii="JetBrains Mono" w:hAnsi="JetBrains Mono" w:cs="JetBrains Mono"/>
          <w:color w:val="C586C0"/>
          <w:sz w:val="20"/>
          <w:lang w:eastAsia="uk-UA"/>
        </w:rPr>
        <w:t>await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mysql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.</w:t>
      </w:r>
      <w:r w:rsidRPr="00D10BD5">
        <w:rPr>
          <w:rFonts w:ascii="JetBrains Mono" w:hAnsi="JetBrains Mono" w:cs="JetBrains Mono"/>
          <w:color w:val="DCDCAA"/>
          <w:sz w:val="20"/>
          <w:lang w:eastAsia="uk-UA"/>
        </w:rPr>
        <w:t>createConnection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(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config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);</w:t>
      </w:r>
    </w:p>
    <w:p w14:paraId="3D5FCE23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    </w:t>
      </w:r>
      <w:proofErr w:type="spellStart"/>
      <w:r w:rsidRPr="00D10BD5">
        <w:rPr>
          <w:rFonts w:ascii="JetBrains Mono" w:hAnsi="JetBrains Mono" w:cs="JetBrains Mono"/>
          <w:color w:val="569CD6"/>
          <w:sz w:val="20"/>
          <w:lang w:eastAsia="uk-UA"/>
        </w:rPr>
        <w:t>const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[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result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] = </w:t>
      </w:r>
      <w:proofErr w:type="spellStart"/>
      <w:r w:rsidRPr="00D10BD5">
        <w:rPr>
          <w:rFonts w:ascii="JetBrains Mono" w:hAnsi="JetBrains Mono" w:cs="JetBrains Mono"/>
          <w:color w:val="C586C0"/>
          <w:sz w:val="20"/>
          <w:lang w:eastAsia="uk-UA"/>
        </w:rPr>
        <w:t>await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conn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.</w:t>
      </w:r>
      <w:r w:rsidRPr="00D10BD5">
        <w:rPr>
          <w:rFonts w:ascii="JetBrains Mono" w:hAnsi="JetBrains Mono" w:cs="JetBrains Mono"/>
          <w:color w:val="DCDCAA"/>
          <w:sz w:val="20"/>
          <w:lang w:eastAsia="uk-UA"/>
        </w:rPr>
        <w:t>execute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(</w:t>
      </w:r>
    </w:p>
    <w:p w14:paraId="1F73E710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        </w:t>
      </w:r>
      <w:r w:rsidRPr="00D10BD5">
        <w:rPr>
          <w:rFonts w:ascii="JetBrains Mono" w:hAnsi="JetBrains Mono" w:cs="JetBrains Mono"/>
          <w:color w:val="CE9178"/>
          <w:sz w:val="20"/>
          <w:lang w:eastAsia="uk-UA"/>
        </w:rPr>
        <w:t>'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INSERT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INTO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hospitals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 (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name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, 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address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) 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VALUES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 (?, ?)'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,</w:t>
      </w:r>
    </w:p>
    <w:p w14:paraId="3C741C31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        [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name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, 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address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]</w:t>
      </w:r>
    </w:p>
    <w:p w14:paraId="4D6A534D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    );</w:t>
      </w:r>
    </w:p>
    <w:p w14:paraId="030A801A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    </w:t>
      </w:r>
      <w:proofErr w:type="spellStart"/>
      <w:r w:rsidRPr="00D10BD5">
        <w:rPr>
          <w:rFonts w:ascii="JetBrains Mono" w:hAnsi="JetBrains Mono" w:cs="JetBrains Mono"/>
          <w:color w:val="C586C0"/>
          <w:sz w:val="20"/>
          <w:lang w:eastAsia="uk-UA"/>
        </w:rPr>
        <w:t>await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conn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.</w:t>
      </w:r>
      <w:r w:rsidRPr="00D10BD5">
        <w:rPr>
          <w:rFonts w:ascii="JetBrains Mono" w:hAnsi="JetBrains Mono" w:cs="JetBrains Mono"/>
          <w:color w:val="DCDCAA"/>
          <w:sz w:val="20"/>
          <w:lang w:eastAsia="uk-UA"/>
        </w:rPr>
        <w:t>end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();</w:t>
      </w:r>
    </w:p>
    <w:p w14:paraId="44E111BA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    </w:t>
      </w:r>
      <w:proofErr w:type="spellStart"/>
      <w:r w:rsidRPr="00D10BD5">
        <w:rPr>
          <w:rFonts w:ascii="JetBrains Mono" w:hAnsi="JetBrains Mono" w:cs="JetBrains Mono"/>
          <w:color w:val="C586C0"/>
          <w:sz w:val="20"/>
          <w:lang w:eastAsia="uk-UA"/>
        </w:rPr>
        <w:t>return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{ 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id</w:t>
      </w:r>
      <w:proofErr w:type="spellEnd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: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result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.</w:t>
      </w:r>
      <w:r w:rsidRPr="00D10BD5">
        <w:rPr>
          <w:rFonts w:ascii="JetBrains Mono" w:hAnsi="JetBrains Mono" w:cs="JetBrains Mono"/>
          <w:color w:val="9CDCFE"/>
          <w:sz w:val="20"/>
          <w:lang w:eastAsia="uk-UA"/>
        </w:rPr>
        <w:t>insertId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, 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name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, 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address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};</w:t>
      </w:r>
    </w:p>
    <w:p w14:paraId="0971F3D4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}</w:t>
      </w:r>
    </w:p>
    <w:p w14:paraId="73A3BBAB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</w:p>
    <w:p w14:paraId="6B637D0A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proofErr w:type="spellStart"/>
      <w:r w:rsidRPr="00D10BD5">
        <w:rPr>
          <w:rFonts w:ascii="JetBrains Mono" w:hAnsi="JetBrains Mono" w:cs="JetBrains Mono"/>
          <w:color w:val="569CD6"/>
          <w:sz w:val="20"/>
          <w:lang w:eastAsia="uk-UA"/>
        </w:rPr>
        <w:t>async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569CD6"/>
          <w:sz w:val="20"/>
          <w:lang w:eastAsia="uk-UA"/>
        </w:rPr>
        <w:t>function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DCDCAA"/>
          <w:sz w:val="20"/>
          <w:lang w:eastAsia="uk-UA"/>
        </w:rPr>
        <w:t>updateHospital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(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id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, 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name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, 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address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) {</w:t>
      </w:r>
    </w:p>
    <w:p w14:paraId="62C0D474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    </w:t>
      </w:r>
      <w:proofErr w:type="spellStart"/>
      <w:r w:rsidRPr="00D10BD5">
        <w:rPr>
          <w:rFonts w:ascii="JetBrains Mono" w:hAnsi="JetBrains Mono" w:cs="JetBrains Mono"/>
          <w:color w:val="569CD6"/>
          <w:sz w:val="20"/>
          <w:lang w:eastAsia="uk-UA"/>
        </w:rPr>
        <w:t>const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conn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= </w:t>
      </w:r>
      <w:proofErr w:type="spellStart"/>
      <w:r w:rsidRPr="00D10BD5">
        <w:rPr>
          <w:rFonts w:ascii="JetBrains Mono" w:hAnsi="JetBrains Mono" w:cs="JetBrains Mono"/>
          <w:color w:val="C586C0"/>
          <w:sz w:val="20"/>
          <w:lang w:eastAsia="uk-UA"/>
        </w:rPr>
        <w:t>await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mysql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.</w:t>
      </w:r>
      <w:r w:rsidRPr="00D10BD5">
        <w:rPr>
          <w:rFonts w:ascii="JetBrains Mono" w:hAnsi="JetBrains Mono" w:cs="JetBrains Mono"/>
          <w:color w:val="DCDCAA"/>
          <w:sz w:val="20"/>
          <w:lang w:eastAsia="uk-UA"/>
        </w:rPr>
        <w:t>createConnection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(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config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);</w:t>
      </w:r>
    </w:p>
    <w:p w14:paraId="1AA34EAB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    </w:t>
      </w:r>
      <w:proofErr w:type="spellStart"/>
      <w:r w:rsidRPr="00D10BD5">
        <w:rPr>
          <w:rFonts w:ascii="JetBrains Mono" w:hAnsi="JetBrains Mono" w:cs="JetBrains Mono"/>
          <w:color w:val="C586C0"/>
          <w:sz w:val="20"/>
          <w:lang w:eastAsia="uk-UA"/>
        </w:rPr>
        <w:t>await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conn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.</w:t>
      </w:r>
      <w:r w:rsidRPr="00D10BD5">
        <w:rPr>
          <w:rFonts w:ascii="JetBrains Mono" w:hAnsi="JetBrains Mono" w:cs="JetBrains Mono"/>
          <w:color w:val="DCDCAA"/>
          <w:sz w:val="20"/>
          <w:lang w:eastAsia="uk-UA"/>
        </w:rPr>
        <w:t>execute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(</w:t>
      </w:r>
    </w:p>
    <w:p w14:paraId="060DB883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        </w:t>
      </w:r>
      <w:r w:rsidRPr="00D10BD5">
        <w:rPr>
          <w:rFonts w:ascii="JetBrains Mono" w:hAnsi="JetBrains Mono" w:cs="JetBrains Mono"/>
          <w:color w:val="CE9178"/>
          <w:sz w:val="20"/>
          <w:lang w:eastAsia="uk-UA"/>
        </w:rPr>
        <w:t>'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UPDATE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hospitals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SET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name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 = ?, 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address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 = ? 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WHERE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id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 = ?'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,</w:t>
      </w:r>
    </w:p>
    <w:p w14:paraId="576C2A84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        [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name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, 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address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, 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id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]</w:t>
      </w:r>
    </w:p>
    <w:p w14:paraId="6BA7FB3E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    );</w:t>
      </w:r>
    </w:p>
    <w:p w14:paraId="265E6BF1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    </w:t>
      </w:r>
      <w:proofErr w:type="spellStart"/>
      <w:r w:rsidRPr="00D10BD5">
        <w:rPr>
          <w:rFonts w:ascii="JetBrains Mono" w:hAnsi="JetBrains Mono" w:cs="JetBrains Mono"/>
          <w:color w:val="C586C0"/>
          <w:sz w:val="20"/>
          <w:lang w:eastAsia="uk-UA"/>
        </w:rPr>
        <w:t>await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conn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.</w:t>
      </w:r>
      <w:r w:rsidRPr="00D10BD5">
        <w:rPr>
          <w:rFonts w:ascii="JetBrains Mono" w:hAnsi="JetBrains Mono" w:cs="JetBrains Mono"/>
          <w:color w:val="DCDCAA"/>
          <w:sz w:val="20"/>
          <w:lang w:eastAsia="uk-UA"/>
        </w:rPr>
        <w:t>end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();</w:t>
      </w:r>
    </w:p>
    <w:p w14:paraId="0F5FBE1E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    </w:t>
      </w:r>
      <w:proofErr w:type="spellStart"/>
      <w:r w:rsidRPr="00D10BD5">
        <w:rPr>
          <w:rFonts w:ascii="JetBrains Mono" w:hAnsi="JetBrains Mono" w:cs="JetBrains Mono"/>
          <w:color w:val="C586C0"/>
          <w:sz w:val="20"/>
          <w:lang w:eastAsia="uk-UA"/>
        </w:rPr>
        <w:t>return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569CD6"/>
          <w:sz w:val="20"/>
          <w:lang w:eastAsia="uk-UA"/>
        </w:rPr>
        <w:t>true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;</w:t>
      </w:r>
    </w:p>
    <w:p w14:paraId="670D35E6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}</w:t>
      </w:r>
    </w:p>
    <w:p w14:paraId="00D9B0D2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</w:p>
    <w:p w14:paraId="3A6109DC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proofErr w:type="spellStart"/>
      <w:r w:rsidRPr="00D10BD5">
        <w:rPr>
          <w:rFonts w:ascii="JetBrains Mono" w:hAnsi="JetBrains Mono" w:cs="JetBrains Mono"/>
          <w:color w:val="569CD6"/>
          <w:sz w:val="20"/>
          <w:lang w:eastAsia="uk-UA"/>
        </w:rPr>
        <w:t>async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569CD6"/>
          <w:sz w:val="20"/>
          <w:lang w:eastAsia="uk-UA"/>
        </w:rPr>
        <w:t>function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DCDCAA"/>
          <w:sz w:val="20"/>
          <w:lang w:eastAsia="uk-UA"/>
        </w:rPr>
        <w:t>deleteHospital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(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id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) {</w:t>
      </w:r>
    </w:p>
    <w:p w14:paraId="37C3FEC9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    </w:t>
      </w:r>
      <w:proofErr w:type="spellStart"/>
      <w:r w:rsidRPr="00D10BD5">
        <w:rPr>
          <w:rFonts w:ascii="JetBrains Mono" w:hAnsi="JetBrains Mono" w:cs="JetBrains Mono"/>
          <w:color w:val="569CD6"/>
          <w:sz w:val="20"/>
          <w:lang w:eastAsia="uk-UA"/>
        </w:rPr>
        <w:t>const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conn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= </w:t>
      </w:r>
      <w:proofErr w:type="spellStart"/>
      <w:r w:rsidRPr="00D10BD5">
        <w:rPr>
          <w:rFonts w:ascii="JetBrains Mono" w:hAnsi="JetBrains Mono" w:cs="JetBrains Mono"/>
          <w:color w:val="C586C0"/>
          <w:sz w:val="20"/>
          <w:lang w:eastAsia="uk-UA"/>
        </w:rPr>
        <w:t>await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mysql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.</w:t>
      </w:r>
      <w:r w:rsidRPr="00D10BD5">
        <w:rPr>
          <w:rFonts w:ascii="JetBrains Mono" w:hAnsi="JetBrains Mono" w:cs="JetBrains Mono"/>
          <w:color w:val="DCDCAA"/>
          <w:sz w:val="20"/>
          <w:lang w:eastAsia="uk-UA"/>
        </w:rPr>
        <w:t>createConnection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(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config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);</w:t>
      </w:r>
    </w:p>
    <w:p w14:paraId="75123D5B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    </w:t>
      </w:r>
      <w:proofErr w:type="spellStart"/>
      <w:r w:rsidRPr="00D10BD5">
        <w:rPr>
          <w:rFonts w:ascii="JetBrains Mono" w:hAnsi="JetBrains Mono" w:cs="JetBrains Mono"/>
          <w:color w:val="C586C0"/>
          <w:sz w:val="20"/>
          <w:lang w:eastAsia="uk-UA"/>
        </w:rPr>
        <w:t>await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conn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.</w:t>
      </w:r>
      <w:r w:rsidRPr="00D10BD5">
        <w:rPr>
          <w:rFonts w:ascii="JetBrains Mono" w:hAnsi="JetBrains Mono" w:cs="JetBrains Mono"/>
          <w:color w:val="DCDCAA"/>
          <w:sz w:val="20"/>
          <w:lang w:eastAsia="uk-UA"/>
        </w:rPr>
        <w:t>execute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(</w:t>
      </w:r>
      <w:r w:rsidRPr="00D10BD5">
        <w:rPr>
          <w:rFonts w:ascii="JetBrains Mono" w:hAnsi="JetBrains Mono" w:cs="JetBrains Mono"/>
          <w:color w:val="CE9178"/>
          <w:sz w:val="20"/>
          <w:lang w:eastAsia="uk-UA"/>
        </w:rPr>
        <w:t>'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DELETE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FROM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hospitals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WHERE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id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 = ?'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, [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id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]);</w:t>
      </w:r>
    </w:p>
    <w:p w14:paraId="57C8D22E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    </w:t>
      </w:r>
      <w:proofErr w:type="spellStart"/>
      <w:r w:rsidRPr="00D10BD5">
        <w:rPr>
          <w:rFonts w:ascii="JetBrains Mono" w:hAnsi="JetBrains Mono" w:cs="JetBrains Mono"/>
          <w:color w:val="C586C0"/>
          <w:sz w:val="20"/>
          <w:lang w:eastAsia="uk-UA"/>
        </w:rPr>
        <w:t>await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conn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.</w:t>
      </w:r>
      <w:r w:rsidRPr="00D10BD5">
        <w:rPr>
          <w:rFonts w:ascii="JetBrains Mono" w:hAnsi="JetBrains Mono" w:cs="JetBrains Mono"/>
          <w:color w:val="DCDCAA"/>
          <w:sz w:val="20"/>
          <w:lang w:eastAsia="uk-UA"/>
        </w:rPr>
        <w:t>end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();</w:t>
      </w:r>
    </w:p>
    <w:p w14:paraId="4E340DF2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    </w:t>
      </w:r>
      <w:proofErr w:type="spellStart"/>
      <w:r w:rsidRPr="00D10BD5">
        <w:rPr>
          <w:rFonts w:ascii="JetBrains Mono" w:hAnsi="JetBrains Mono" w:cs="JetBrains Mono"/>
          <w:color w:val="C586C0"/>
          <w:sz w:val="20"/>
          <w:lang w:eastAsia="uk-UA"/>
        </w:rPr>
        <w:t>return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569CD6"/>
          <w:sz w:val="20"/>
          <w:lang w:eastAsia="uk-UA"/>
        </w:rPr>
        <w:t>true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;</w:t>
      </w:r>
    </w:p>
    <w:p w14:paraId="3E07D195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}</w:t>
      </w:r>
    </w:p>
    <w:p w14:paraId="4D0024B5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</w:p>
    <w:p w14:paraId="198D1CF5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proofErr w:type="spellStart"/>
      <w:r w:rsidRPr="00D10BD5">
        <w:rPr>
          <w:rFonts w:ascii="JetBrains Mono" w:hAnsi="JetBrains Mono" w:cs="JetBrains Mono"/>
          <w:color w:val="4EC9B0"/>
          <w:sz w:val="20"/>
          <w:lang w:eastAsia="uk-UA"/>
        </w:rPr>
        <w:t>module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.</w:t>
      </w:r>
      <w:r w:rsidRPr="00D10BD5">
        <w:rPr>
          <w:rFonts w:ascii="JetBrains Mono" w:hAnsi="JetBrains Mono" w:cs="JetBrains Mono"/>
          <w:color w:val="4EC9B0"/>
          <w:sz w:val="20"/>
          <w:lang w:eastAsia="uk-UA"/>
        </w:rPr>
        <w:t>exports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= { </w:t>
      </w:r>
      <w:proofErr w:type="spellStart"/>
      <w:r w:rsidRPr="00D10BD5">
        <w:rPr>
          <w:rFonts w:ascii="JetBrains Mono" w:hAnsi="JetBrains Mono" w:cs="JetBrains Mono"/>
          <w:color w:val="DCDCAA"/>
          <w:sz w:val="20"/>
          <w:lang w:eastAsia="uk-UA"/>
        </w:rPr>
        <w:t>getAllHospitals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, </w:t>
      </w:r>
      <w:proofErr w:type="spellStart"/>
      <w:r w:rsidRPr="00D10BD5">
        <w:rPr>
          <w:rFonts w:ascii="JetBrains Mono" w:hAnsi="JetBrains Mono" w:cs="JetBrains Mono"/>
          <w:color w:val="DCDCAA"/>
          <w:sz w:val="20"/>
          <w:lang w:eastAsia="uk-UA"/>
        </w:rPr>
        <w:t>createHospital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, </w:t>
      </w:r>
      <w:proofErr w:type="spellStart"/>
      <w:r w:rsidRPr="00D10BD5">
        <w:rPr>
          <w:rFonts w:ascii="JetBrains Mono" w:hAnsi="JetBrains Mono" w:cs="JetBrains Mono"/>
          <w:color w:val="DCDCAA"/>
          <w:sz w:val="20"/>
          <w:lang w:eastAsia="uk-UA"/>
        </w:rPr>
        <w:t>updateHospital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, </w:t>
      </w:r>
      <w:proofErr w:type="spellStart"/>
      <w:r w:rsidRPr="00D10BD5">
        <w:rPr>
          <w:rFonts w:ascii="JetBrains Mono" w:hAnsi="JetBrains Mono" w:cs="JetBrains Mono"/>
          <w:color w:val="DCDCAA"/>
          <w:sz w:val="20"/>
          <w:lang w:eastAsia="uk-UA"/>
        </w:rPr>
        <w:t>deleteHospital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};</w:t>
      </w:r>
    </w:p>
    <w:p w14:paraId="559C9761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14"/>
          <w:szCs w:val="14"/>
          <w:lang w:eastAsia="uk-UA"/>
        </w:rPr>
      </w:pPr>
    </w:p>
    <w:p w14:paraId="13FC0AB6" w14:textId="4671ACD2" w:rsidR="005474AE" w:rsidRDefault="005474AE">
      <w:pPr>
        <w:jc w:val="left"/>
        <w:rPr>
          <w:szCs w:val="28"/>
        </w:rPr>
      </w:pPr>
      <w:r>
        <w:rPr>
          <w:szCs w:val="28"/>
        </w:rPr>
        <w:br w:type="page"/>
      </w:r>
    </w:p>
    <w:p w14:paraId="11FFDCF8" w14:textId="11565AFC" w:rsidR="00D10BD5" w:rsidRDefault="005474AE" w:rsidP="005474AE">
      <w:pPr>
        <w:spacing w:line="360" w:lineRule="auto"/>
        <w:rPr>
          <w:szCs w:val="28"/>
        </w:rPr>
      </w:pPr>
      <w:r w:rsidRPr="005474AE">
        <w:rPr>
          <w:szCs w:val="28"/>
        </w:rPr>
        <w:lastRenderedPageBreak/>
        <w:t xml:space="preserve">Крок 4. Тестування роботи </w:t>
      </w:r>
      <w:proofErr w:type="spellStart"/>
      <w:r w:rsidRPr="005474AE">
        <w:rPr>
          <w:szCs w:val="28"/>
        </w:rPr>
        <w:t>API</w:t>
      </w:r>
      <w:proofErr w:type="spellEnd"/>
    </w:p>
    <w:p w14:paraId="38ED35D6" w14:textId="5FE64E7C" w:rsidR="005474AE" w:rsidRDefault="005474AE" w:rsidP="005474AE">
      <w:pPr>
        <w:spacing w:line="360" w:lineRule="auto"/>
        <w:rPr>
          <w:szCs w:val="28"/>
        </w:rPr>
      </w:pPr>
      <w:r w:rsidRPr="005474AE">
        <w:rPr>
          <w:szCs w:val="28"/>
        </w:rPr>
        <w:t xml:space="preserve">Тестування маршрутів </w:t>
      </w:r>
      <w:proofErr w:type="spellStart"/>
      <w:r w:rsidRPr="005474AE">
        <w:rPr>
          <w:szCs w:val="28"/>
        </w:rPr>
        <w:t>REST</w:t>
      </w:r>
      <w:proofErr w:type="spellEnd"/>
      <w:r w:rsidRPr="005474AE">
        <w:rPr>
          <w:szCs w:val="28"/>
        </w:rPr>
        <w:t xml:space="preserve"> </w:t>
      </w:r>
      <w:proofErr w:type="spellStart"/>
      <w:r w:rsidRPr="005474AE">
        <w:rPr>
          <w:szCs w:val="28"/>
        </w:rPr>
        <w:t>API</w:t>
      </w:r>
      <w:proofErr w:type="spellEnd"/>
      <w:r w:rsidRPr="005474AE">
        <w:rPr>
          <w:szCs w:val="28"/>
        </w:rPr>
        <w:t>. Перевірка отримання та додавання даних.</w:t>
      </w:r>
    </w:p>
    <w:p w14:paraId="215DCB2F" w14:textId="503E2A0C" w:rsidR="00532639" w:rsidRPr="00532639" w:rsidRDefault="00A45C28" w:rsidP="005474AE">
      <w:pPr>
        <w:spacing w:line="360" w:lineRule="auto"/>
        <w:rPr>
          <w:szCs w:val="28"/>
          <w:lang w:val="en-US"/>
        </w:rPr>
      </w:pPr>
      <w:proofErr w:type="spellStart"/>
      <w:r w:rsidRPr="00A45C28">
        <w:rPr>
          <w:szCs w:val="28"/>
          <w:lang w:val="en-US"/>
        </w:rPr>
        <w:t>Отримання</w:t>
      </w:r>
      <w:proofErr w:type="spellEnd"/>
      <w:r w:rsidRPr="00A45C28">
        <w:rPr>
          <w:szCs w:val="28"/>
          <w:lang w:val="en-US"/>
        </w:rPr>
        <w:t xml:space="preserve"> </w:t>
      </w:r>
      <w:proofErr w:type="spellStart"/>
      <w:r w:rsidRPr="00A45C28">
        <w:rPr>
          <w:szCs w:val="28"/>
          <w:lang w:val="en-US"/>
        </w:rPr>
        <w:t>даних</w:t>
      </w:r>
      <w:proofErr w:type="spellEnd"/>
      <w:r>
        <w:rPr>
          <w:szCs w:val="28"/>
          <w:lang w:val="en-US"/>
        </w:rPr>
        <w:t xml:space="preserve"> </w:t>
      </w:r>
      <w:r w:rsidR="00532639" w:rsidRPr="00A45C28">
        <w:rPr>
          <w:b/>
          <w:bCs/>
          <w:szCs w:val="28"/>
          <w:lang w:val="en-US"/>
        </w:rPr>
        <w:t>GET</w:t>
      </w:r>
    </w:p>
    <w:p w14:paraId="2488C761" w14:textId="50748C33" w:rsidR="005474AE" w:rsidRDefault="00532639" w:rsidP="005474AE">
      <w:pPr>
        <w:spacing w:line="360" w:lineRule="auto"/>
        <w:rPr>
          <w:szCs w:val="28"/>
          <w:lang w:val="ru-RU"/>
        </w:rPr>
      </w:pPr>
      <w:r w:rsidRPr="00532639">
        <w:rPr>
          <w:noProof/>
          <w:szCs w:val="28"/>
          <w:lang w:val="ru-RU"/>
        </w:rPr>
        <w:drawing>
          <wp:inline distT="0" distB="0" distL="0" distR="0" wp14:anchorId="2306125C" wp14:editId="3ADE4058">
            <wp:extent cx="5940425" cy="2665095"/>
            <wp:effectExtent l="0" t="0" r="3175" b="190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6203" w14:textId="1FB3FE89" w:rsidR="00532639" w:rsidRPr="00532639" w:rsidRDefault="00A45C28" w:rsidP="005474AE">
      <w:pPr>
        <w:spacing w:line="360" w:lineRule="auto"/>
        <w:rPr>
          <w:szCs w:val="28"/>
          <w:lang w:val="en-US"/>
        </w:rPr>
      </w:pPr>
      <w:proofErr w:type="spellStart"/>
      <w:r w:rsidRPr="00A45C28">
        <w:rPr>
          <w:szCs w:val="28"/>
          <w:lang w:val="en-US"/>
        </w:rPr>
        <w:t>Додавання</w:t>
      </w:r>
      <w:proofErr w:type="spellEnd"/>
      <w:r w:rsidRPr="00A45C28">
        <w:rPr>
          <w:szCs w:val="28"/>
          <w:lang w:val="en-US"/>
        </w:rPr>
        <w:t xml:space="preserve"> </w:t>
      </w:r>
      <w:proofErr w:type="spellStart"/>
      <w:r w:rsidRPr="00A45C28">
        <w:rPr>
          <w:szCs w:val="28"/>
          <w:lang w:val="en-US"/>
        </w:rPr>
        <w:t>нових</w:t>
      </w:r>
      <w:proofErr w:type="spellEnd"/>
      <w:r w:rsidRPr="00A45C28">
        <w:rPr>
          <w:szCs w:val="28"/>
          <w:lang w:val="en-US"/>
        </w:rPr>
        <w:t xml:space="preserve"> </w:t>
      </w:r>
      <w:proofErr w:type="spellStart"/>
      <w:r w:rsidRPr="00A45C28">
        <w:rPr>
          <w:szCs w:val="28"/>
          <w:lang w:val="en-US"/>
        </w:rPr>
        <w:t>даних</w:t>
      </w:r>
      <w:proofErr w:type="spellEnd"/>
      <w:r>
        <w:rPr>
          <w:szCs w:val="28"/>
          <w:lang w:val="en-US"/>
        </w:rPr>
        <w:t xml:space="preserve"> </w:t>
      </w:r>
      <w:r w:rsidR="00532639" w:rsidRPr="00A45C28">
        <w:rPr>
          <w:b/>
          <w:bCs/>
          <w:szCs w:val="28"/>
          <w:lang w:val="en-US"/>
        </w:rPr>
        <w:t>POST</w:t>
      </w:r>
    </w:p>
    <w:p w14:paraId="753CF8E2" w14:textId="68530B6F" w:rsidR="00532639" w:rsidRPr="005474AE" w:rsidRDefault="00532639" w:rsidP="005474AE">
      <w:pPr>
        <w:spacing w:line="360" w:lineRule="auto"/>
        <w:rPr>
          <w:szCs w:val="28"/>
          <w:lang w:val="ru-RU"/>
        </w:rPr>
      </w:pPr>
      <w:r w:rsidRPr="00532639">
        <w:rPr>
          <w:noProof/>
          <w:szCs w:val="28"/>
          <w:lang w:val="ru-RU"/>
        </w:rPr>
        <w:drawing>
          <wp:inline distT="0" distB="0" distL="0" distR="0" wp14:anchorId="54EA93BD" wp14:editId="33A4B305">
            <wp:extent cx="5940425" cy="2058035"/>
            <wp:effectExtent l="0" t="0" r="317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58C9" w14:textId="0C0016A0" w:rsidR="005474AE" w:rsidRDefault="00A45C28" w:rsidP="005474AE">
      <w:pPr>
        <w:spacing w:line="360" w:lineRule="auto"/>
        <w:rPr>
          <w:szCs w:val="28"/>
        </w:rPr>
      </w:pPr>
      <w:r w:rsidRPr="00A45C28">
        <w:rPr>
          <w:szCs w:val="28"/>
        </w:rPr>
        <w:t>Додавання нового лікаря (</w:t>
      </w:r>
      <w:proofErr w:type="spellStart"/>
      <w:r w:rsidRPr="00A45C28">
        <w:rPr>
          <w:szCs w:val="28"/>
        </w:rPr>
        <w:t>POST</w:t>
      </w:r>
      <w:proofErr w:type="spellEnd"/>
      <w:r w:rsidRPr="00A45C28">
        <w:rPr>
          <w:szCs w:val="28"/>
        </w:rPr>
        <w:t xml:space="preserve"> з ключем </w:t>
      </w:r>
      <w:proofErr w:type="spellStart"/>
      <w:r w:rsidRPr="00A45C28">
        <w:rPr>
          <w:szCs w:val="28"/>
        </w:rPr>
        <w:t>hospital_id</w:t>
      </w:r>
      <w:proofErr w:type="spellEnd"/>
      <w:r w:rsidRPr="00A45C28">
        <w:rPr>
          <w:szCs w:val="28"/>
        </w:rPr>
        <w:t>)</w:t>
      </w:r>
    </w:p>
    <w:p w14:paraId="7A70C094" w14:textId="69FF77F9" w:rsidR="00A45C28" w:rsidRDefault="00A45C28" w:rsidP="005474AE">
      <w:pPr>
        <w:spacing w:line="360" w:lineRule="auto"/>
        <w:rPr>
          <w:szCs w:val="28"/>
        </w:rPr>
      </w:pPr>
      <w:r w:rsidRPr="00A45C28">
        <w:rPr>
          <w:noProof/>
          <w:szCs w:val="28"/>
        </w:rPr>
        <w:drawing>
          <wp:inline distT="0" distB="0" distL="0" distR="0" wp14:anchorId="08AA8DD6" wp14:editId="3399B85F">
            <wp:extent cx="5940425" cy="2131060"/>
            <wp:effectExtent l="0" t="0" r="3175" b="254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0602" w14:textId="071D601C" w:rsidR="005474AE" w:rsidRDefault="005474AE">
      <w:pPr>
        <w:jc w:val="left"/>
        <w:rPr>
          <w:szCs w:val="28"/>
        </w:rPr>
      </w:pPr>
      <w:r>
        <w:rPr>
          <w:szCs w:val="28"/>
        </w:rPr>
        <w:br w:type="page"/>
      </w:r>
    </w:p>
    <w:p w14:paraId="421AC03B" w14:textId="1A2F9E97" w:rsidR="00A45C28" w:rsidRDefault="00A45C28" w:rsidP="005474AE">
      <w:pPr>
        <w:spacing w:line="360" w:lineRule="auto"/>
        <w:rPr>
          <w:szCs w:val="28"/>
        </w:rPr>
      </w:pPr>
      <w:r w:rsidRPr="00A45C28">
        <w:rPr>
          <w:szCs w:val="28"/>
        </w:rPr>
        <w:lastRenderedPageBreak/>
        <w:t xml:space="preserve">Видалення запису </w:t>
      </w:r>
      <w:proofErr w:type="spellStart"/>
      <w:r w:rsidRPr="00A45C28">
        <w:rPr>
          <w:b/>
          <w:bCs/>
          <w:szCs w:val="28"/>
        </w:rPr>
        <w:t>DELETE</w:t>
      </w:r>
      <w:proofErr w:type="spellEnd"/>
    </w:p>
    <w:p w14:paraId="2FE3B4A3" w14:textId="7CCC27FD" w:rsidR="00A45C28" w:rsidRDefault="00A45C28" w:rsidP="005474AE">
      <w:pPr>
        <w:spacing w:line="360" w:lineRule="auto"/>
        <w:rPr>
          <w:szCs w:val="28"/>
        </w:rPr>
      </w:pPr>
      <w:r w:rsidRPr="00A45C28">
        <w:rPr>
          <w:noProof/>
          <w:szCs w:val="28"/>
        </w:rPr>
        <w:drawing>
          <wp:inline distT="0" distB="0" distL="0" distR="0" wp14:anchorId="3F26FCD6" wp14:editId="7296F305">
            <wp:extent cx="5940425" cy="1638300"/>
            <wp:effectExtent l="0" t="0" r="317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2AED" w14:textId="46330797" w:rsidR="00A45C28" w:rsidRPr="00A45C28" w:rsidRDefault="00A45C28" w:rsidP="005474AE">
      <w:pPr>
        <w:spacing w:line="360" w:lineRule="auto"/>
        <w:rPr>
          <w:szCs w:val="28"/>
        </w:rPr>
      </w:pPr>
      <w:r w:rsidRPr="00A45C28">
        <w:rPr>
          <w:szCs w:val="28"/>
        </w:rPr>
        <w:t xml:space="preserve">Оновлення даних </w:t>
      </w:r>
      <w:proofErr w:type="spellStart"/>
      <w:r w:rsidRPr="00A45C28">
        <w:rPr>
          <w:b/>
          <w:bCs/>
          <w:szCs w:val="28"/>
        </w:rPr>
        <w:t>PUT</w:t>
      </w:r>
      <w:proofErr w:type="spellEnd"/>
    </w:p>
    <w:p w14:paraId="0E6A39DA" w14:textId="64B610D4" w:rsidR="00A45C28" w:rsidRDefault="00A45C28" w:rsidP="005474AE">
      <w:pPr>
        <w:spacing w:line="360" w:lineRule="auto"/>
        <w:rPr>
          <w:b/>
          <w:bCs/>
          <w:szCs w:val="28"/>
        </w:rPr>
      </w:pPr>
      <w:r w:rsidRPr="00A45C28">
        <w:rPr>
          <w:b/>
          <w:bCs/>
          <w:noProof/>
          <w:szCs w:val="28"/>
        </w:rPr>
        <w:drawing>
          <wp:inline distT="0" distB="0" distL="0" distR="0" wp14:anchorId="37B0736D" wp14:editId="792C3DFF">
            <wp:extent cx="5940425" cy="1838960"/>
            <wp:effectExtent l="0" t="0" r="3175" b="889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AA7F" w14:textId="77777777" w:rsidR="00A45C28" w:rsidRDefault="00A45C28" w:rsidP="005474AE">
      <w:pPr>
        <w:spacing w:line="360" w:lineRule="auto"/>
        <w:rPr>
          <w:b/>
          <w:bCs/>
          <w:szCs w:val="28"/>
        </w:rPr>
      </w:pPr>
    </w:p>
    <w:p w14:paraId="0CFCBC6F" w14:textId="174D600B" w:rsidR="005474AE" w:rsidRPr="00D10BD5" w:rsidRDefault="005474AE" w:rsidP="005474AE">
      <w:pPr>
        <w:spacing w:line="360" w:lineRule="auto"/>
        <w:rPr>
          <w:szCs w:val="28"/>
        </w:rPr>
      </w:pPr>
      <w:r w:rsidRPr="005474AE">
        <w:rPr>
          <w:b/>
          <w:bCs/>
          <w:szCs w:val="28"/>
        </w:rPr>
        <w:t>Висновок</w:t>
      </w:r>
      <w:r>
        <w:rPr>
          <w:szCs w:val="28"/>
        </w:rPr>
        <w:t>: п</w:t>
      </w:r>
      <w:r w:rsidRPr="005474AE">
        <w:rPr>
          <w:szCs w:val="28"/>
        </w:rPr>
        <w:t xml:space="preserve">ід час виконання роботи було створено базу даних </w:t>
      </w:r>
      <w:proofErr w:type="spellStart"/>
      <w:r w:rsidRPr="005474AE">
        <w:rPr>
          <w:szCs w:val="28"/>
        </w:rPr>
        <w:t>MySQL</w:t>
      </w:r>
      <w:proofErr w:type="spellEnd"/>
      <w:r w:rsidRPr="005474AE">
        <w:rPr>
          <w:szCs w:val="28"/>
        </w:rPr>
        <w:t xml:space="preserve"> із трьома таблицями (Лікарні, Лікарі, Пацієнти) та налаштовано зв'язки між ними. Був розроблений сервер на платформі Node.js з використанням фреймворку Express. Налаштовано успішне підключення до бази даних за допомогою модуля mysql2. Реалізовано повноцінний </w:t>
      </w:r>
      <w:proofErr w:type="spellStart"/>
      <w:r w:rsidRPr="005474AE">
        <w:rPr>
          <w:szCs w:val="28"/>
        </w:rPr>
        <w:t>REST</w:t>
      </w:r>
      <w:proofErr w:type="spellEnd"/>
      <w:r w:rsidRPr="005474AE">
        <w:rPr>
          <w:szCs w:val="28"/>
        </w:rPr>
        <w:t xml:space="preserve"> </w:t>
      </w:r>
      <w:proofErr w:type="spellStart"/>
      <w:r w:rsidRPr="005474AE">
        <w:rPr>
          <w:szCs w:val="28"/>
        </w:rPr>
        <w:t>API</w:t>
      </w:r>
      <w:proofErr w:type="spellEnd"/>
      <w:r w:rsidRPr="005474AE">
        <w:rPr>
          <w:szCs w:val="28"/>
        </w:rPr>
        <w:t xml:space="preserve">, що дозволяє виконувати базові </w:t>
      </w:r>
      <w:proofErr w:type="spellStart"/>
      <w:r w:rsidRPr="005474AE">
        <w:rPr>
          <w:szCs w:val="28"/>
        </w:rPr>
        <w:t>CRUD</w:t>
      </w:r>
      <w:proofErr w:type="spellEnd"/>
      <w:r w:rsidRPr="005474AE">
        <w:rPr>
          <w:szCs w:val="28"/>
        </w:rPr>
        <w:t xml:space="preserve"> операції (створення, читання, оновлення, видалення) над даними через </w:t>
      </w:r>
      <w:proofErr w:type="spellStart"/>
      <w:r w:rsidRPr="005474AE">
        <w:rPr>
          <w:szCs w:val="28"/>
        </w:rPr>
        <w:t>HTTP</w:t>
      </w:r>
      <w:proofErr w:type="spellEnd"/>
      <w:r w:rsidRPr="005474AE">
        <w:rPr>
          <w:szCs w:val="28"/>
        </w:rPr>
        <w:t xml:space="preserve">-запити. Сервер успішно </w:t>
      </w:r>
      <w:proofErr w:type="spellStart"/>
      <w:r w:rsidRPr="005474AE">
        <w:rPr>
          <w:szCs w:val="28"/>
        </w:rPr>
        <w:t>протестовано</w:t>
      </w:r>
      <w:proofErr w:type="spellEnd"/>
      <w:r w:rsidRPr="005474AE">
        <w:rPr>
          <w:szCs w:val="28"/>
        </w:rPr>
        <w:t>.</w:t>
      </w:r>
    </w:p>
    <w:sectPr w:rsidR="005474AE" w:rsidRPr="00D10BD5" w:rsidSect="00CE31DC">
      <w:footerReference w:type="default" r:id="rId20"/>
      <w:footerReference w:type="first" r:id="rId21"/>
      <w:pgSz w:w="11907" w:h="16840"/>
      <w:pgMar w:top="907" w:right="851" w:bottom="993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3B223" w14:textId="77777777" w:rsidR="000E095E" w:rsidRDefault="000E095E">
      <w:r>
        <w:separator/>
      </w:r>
    </w:p>
  </w:endnote>
  <w:endnote w:type="continuationSeparator" w:id="0">
    <w:p w14:paraId="2FB7D78B" w14:textId="77777777" w:rsidR="000E095E" w:rsidRDefault="000E09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00"/>
    <w:family w:val="swiss"/>
    <w:pitch w:val="default"/>
    <w:sig w:usb0="00000000" w:usb1="00000000" w:usb2="00000000" w:usb3="00000000" w:csb0="0000009F" w:csb1="00000000"/>
  </w:font>
  <w:font w:name="JetBrains Mono">
    <w:panose1 w:val="02000009000000000000"/>
    <w:charset w:val="CC"/>
    <w:family w:val="modern"/>
    <w:pitch w:val="fixed"/>
    <w:sig w:usb0="A00402FF" w:usb1="1200F9FB" w:usb2="02000028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7766A" w14:textId="77777777" w:rsidR="00F168FB" w:rsidRDefault="00E60016">
    <w:pPr>
      <w:pStyle w:val="a7"/>
    </w:pPr>
    <w:r>
      <w:rPr>
        <w:noProof/>
        <w:sz w:val="20"/>
        <w:lang w:eastAsia="uk-UA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1268B622" wp14:editId="561FE628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2700" t="12700" r="27940" b="27940"/>
              <wp:wrapNone/>
              <wp:docPr id="74" name="Group 1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5" name="Rectangles 102"/>
                      <wps:cNvSpPr/>
                      <wps:spPr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  <wps:wsp>
                      <wps:cNvPr id="56" name="Lines 103"/>
                      <wps:cNvCnPr/>
                      <wps:spPr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7" name="Lines 104"/>
                      <wps:cNvCnPr/>
                      <wps:spPr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8" name="Lines 105"/>
                      <wps:cNvCnPr/>
                      <wps:spPr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9" name="Lines 106"/>
                      <wps:cNvCnPr/>
                      <wps:spPr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0" name="Lines 107"/>
                      <wps:cNvCnPr/>
                      <wps:spPr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1" name="Lines 108"/>
                      <wps:cNvCnPr/>
                      <wps:spPr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2" name="Lines 109"/>
                      <wps:cNvCnPr/>
                      <wps:spPr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3" name="Lines 110"/>
                      <wps:cNvCnPr/>
                      <wps:spPr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4" name="Lines 111"/>
                      <wps:cNvCnPr/>
                      <wps:spPr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5" name="Lines 112"/>
                      <wps:cNvCnPr/>
                      <wps:spPr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6" name="Rectangles 113"/>
                      <wps:cNvSpPr/>
                      <wps:spPr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7326E611" w14:textId="77777777" w:rsidR="00F168FB" w:rsidRDefault="00E60016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67" name="Rectangles 114"/>
                      <wps:cNvSpPr/>
                      <wps:spPr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78779D47" w14:textId="77777777" w:rsidR="00F168FB" w:rsidRDefault="00E60016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68" name="Rectangles 115"/>
                      <wps:cNvSpPr/>
                      <wps:spPr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7B1C77D5" w14:textId="77777777" w:rsidR="00F168FB" w:rsidRDefault="00E60016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69" name="Rectangles 116"/>
                      <wps:cNvSpPr/>
                      <wps:spPr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1CBE861D" w14:textId="77777777" w:rsidR="00F168FB" w:rsidRDefault="00E60016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70" name="Rectangles 117"/>
                      <wps:cNvSpPr/>
                      <wps:spPr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3179BDFD" w14:textId="77777777" w:rsidR="00F168FB" w:rsidRDefault="00E60016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71" name="Rectangles 118"/>
                      <wps:cNvSpPr/>
                      <wps:spPr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40B0BEAC" w14:textId="77777777" w:rsidR="00F168FB" w:rsidRDefault="00E60016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72" name="Rectangles 119"/>
                      <wps:cNvSpPr/>
                      <wps:spPr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3ED819B6" w14:textId="77777777" w:rsidR="00F168FB" w:rsidRDefault="00F168FB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24"/>
                              </w:rPr>
                            </w:pP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73" name="Rectangles 120"/>
                      <wps:cNvSpPr/>
                      <wps:spPr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744EE5E4" w14:textId="19A9A14D" w:rsidR="00F168FB" w:rsidRPr="005D440A" w:rsidRDefault="00E60016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011E90">
                              <w:rPr>
                                <w:i/>
                              </w:rPr>
                              <w:t>ПР</w:t>
                            </w:r>
                            <w:r w:rsidR="00B37B28">
                              <w:rPr>
                                <w:i/>
                              </w:rPr>
                              <w:t>11-15</w:t>
                            </w:r>
                            <w:r w:rsidR="003A7F87">
                              <w:rPr>
                                <w:i/>
                              </w:rPr>
                              <w:t>.121.</w:t>
                            </w:r>
                            <w:r w:rsidR="005607BB">
                              <w:rPr>
                                <w:i/>
                                <w:lang w:val="ru-RU"/>
                              </w:rPr>
                              <w:t>1</w:t>
                            </w:r>
                            <w:r w:rsidR="005D440A">
                              <w:rPr>
                                <w:i/>
                              </w:rPr>
                              <w:t>7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</wpg:wgp>
                </a:graphicData>
              </a:graphic>
            </wp:anchor>
          </w:drawing>
        </mc:Choice>
        <mc:Fallback>
          <w:pict>
            <v:group w14:anchorId="1268B622" id="Group 101" o:spid="_x0000_s1026" style="position:absolute;left:0;text-align:left;margin-left:56.7pt;margin-top:19.85pt;width:518.8pt;height:802.3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" o:allowincell="f">
              <v:rect id="Rectangles 10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<v:line id="Lines 10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s 10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s 10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s 10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s 10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s 10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s 10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<v:line id="Lines 1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s 1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<v:line id="Lines 1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<v:rect id="Rectangles 1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7326E611" w14:textId="77777777" w:rsidR="00F168FB" w:rsidRDefault="00E60016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s 1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78779D47" w14:textId="77777777" w:rsidR="00F168FB" w:rsidRDefault="00E60016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s 1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7B1C77D5" w14:textId="77777777" w:rsidR="00F168FB" w:rsidRDefault="00E60016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ISOCPEUR" w:hAnsi="ISOCPEUR"/>
                          <w:i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s 1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1CBE861D" w14:textId="77777777" w:rsidR="00F168FB" w:rsidRDefault="00E60016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s 1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3179BDFD" w14:textId="77777777" w:rsidR="00F168FB" w:rsidRDefault="00E60016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s 1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<v:textbox inset="1pt,1pt,1pt,1pt">
                  <w:txbxContent>
                    <w:p w14:paraId="40B0BEAC" w14:textId="77777777" w:rsidR="00F168FB" w:rsidRDefault="00E60016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s 1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<v:textbox inset="1pt,1pt,1pt,1pt">
                  <w:txbxContent>
                    <w:p w14:paraId="3ED819B6" w14:textId="77777777" w:rsidR="00F168FB" w:rsidRDefault="00F168FB">
                      <w:pPr>
                        <w:jc w:val="center"/>
                        <w:rPr>
                          <w:rFonts w:ascii="ISOCPEUR" w:hAnsi="ISOCPEUR"/>
                          <w:i/>
                          <w:sz w:val="24"/>
                        </w:rPr>
                      </w:pPr>
                    </w:p>
                  </w:txbxContent>
                </v:textbox>
              </v:rect>
              <v:rect id="Rectangles 1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<v:textbox inset="1pt,1pt,1pt,1pt">
                  <w:txbxContent>
                    <w:p w14:paraId="744EE5E4" w14:textId="19A9A14D" w:rsidR="00F168FB" w:rsidRPr="005D440A" w:rsidRDefault="00E60016">
                      <w:pPr>
                        <w:jc w:val="center"/>
                        <w:rPr>
                          <w:i/>
                        </w:rPr>
                      </w:pPr>
                      <w:r w:rsidRPr="00011E90">
                        <w:rPr>
                          <w:i/>
                        </w:rPr>
                        <w:t>ПР</w:t>
                      </w:r>
                      <w:r w:rsidR="00B37B28">
                        <w:rPr>
                          <w:i/>
                        </w:rPr>
                        <w:t>11-15</w:t>
                      </w:r>
                      <w:r w:rsidR="003A7F87">
                        <w:rPr>
                          <w:i/>
                        </w:rPr>
                        <w:t>.121.</w:t>
                      </w:r>
                      <w:r w:rsidR="005607BB">
                        <w:rPr>
                          <w:i/>
                          <w:lang w:val="ru-RU"/>
                        </w:rPr>
                        <w:t>1</w:t>
                      </w:r>
                      <w:r w:rsidR="005D440A">
                        <w:rPr>
                          <w:i/>
                        </w:rPr>
                        <w:t>7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35508" w14:textId="77777777" w:rsidR="00F168FB" w:rsidRDefault="00E60016">
    <w:pPr>
      <w:pStyle w:val="a7"/>
    </w:pPr>
    <w:r>
      <w:rPr>
        <w:noProof/>
        <w:sz w:val="20"/>
        <w:lang w:eastAsia="uk-UA"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20CD6207" wp14:editId="5D062B35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0" t="0" r="21590" b="21590"/>
              <wp:wrapNone/>
              <wp:docPr id="54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" name="Rectangles 52"/>
                      <wps:cNvSpPr/>
                      <wps:spPr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  <wps:wsp>
                      <wps:cNvPr id="6" name="Lines 53"/>
                      <wps:cNvCnPr/>
                      <wps:spPr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7" name="Lines 54"/>
                      <wps:cNvCnPr/>
                      <wps:spPr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8" name="Lines 55"/>
                      <wps:cNvCnPr/>
                      <wps:spPr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9" name="Lines 56"/>
                      <wps:cNvCnPr/>
                      <wps:spPr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0" name="Lines 57"/>
                      <wps:cNvCnPr/>
                      <wps:spPr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1" name="Lines 58"/>
                      <wps:cNvCnPr/>
                      <wps:spPr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" name="Lines 59"/>
                      <wps:cNvCnPr/>
                      <wps:spPr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3" name="Lines 60"/>
                      <wps:cNvCnPr/>
                      <wps:spPr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4" name="Lines 61"/>
                      <wps:cNvCnPr/>
                      <wps:spPr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5" name="Rectangles 62"/>
                      <wps:cNvSpPr/>
                      <wps:spPr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7B9B12CD" w14:textId="77777777" w:rsidR="00F168FB" w:rsidRDefault="00E60016">
                            <w:pPr>
                              <w:jc w:val="center"/>
                              <w:rPr>
                                <w:rFonts w:ascii="Journal" w:hAnsi="Journal"/>
                                <w:i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16" name="Rectangles 63"/>
                      <wps:cNvSpPr/>
                      <wps:spPr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6F2466EE" w14:textId="77777777" w:rsidR="00F168FB" w:rsidRDefault="00E60016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17" name="Rectangles 64"/>
                      <wps:cNvSpPr/>
                      <wps:spPr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706E14E3" w14:textId="77777777" w:rsidR="00F168FB" w:rsidRDefault="00E60016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18" name="Rectangles 65"/>
                      <wps:cNvSpPr/>
                      <wps:spPr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6A165BB2" w14:textId="77777777" w:rsidR="00F168FB" w:rsidRDefault="00E60016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19" name="Rectangles 66"/>
                      <wps:cNvSpPr/>
                      <wps:spPr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0A584DCE" w14:textId="77777777" w:rsidR="00F168FB" w:rsidRDefault="00E60016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20" name="Rectangles 67"/>
                      <wps:cNvSpPr/>
                      <wps:spPr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328D2758" w14:textId="77777777" w:rsidR="00F168FB" w:rsidRDefault="00E60016">
                            <w:pPr>
                              <w:jc w:val="center"/>
                              <w:rPr>
                                <w:rFonts w:ascii="Journal" w:hAnsi="Journal"/>
                                <w:i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21" name="Rectangles 68"/>
                      <wps:cNvSpPr/>
                      <wps:spPr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4C516C04" w14:textId="5C094F50" w:rsidR="00F168FB" w:rsidRDefault="00E60016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fldChar w:fldCharType="separate"/>
                            </w:r>
                            <w:r>
                              <w:rPr>
                                <w:rFonts w:ascii="ISOCPEUR" w:hAnsi="ISOCPEUR"/>
                                <w:i/>
                                <w:noProof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22" name="Rectangles 69"/>
                      <wps:cNvSpPr/>
                      <wps:spPr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09A2AE56" w14:textId="7554866A" w:rsidR="00F168FB" w:rsidRPr="005D440A" w:rsidRDefault="00E60016">
                            <w:pPr>
                              <w:jc w:val="center"/>
                              <w:rPr>
                                <w:i/>
                                <w:sz w:val="32"/>
                                <w:szCs w:val="22"/>
                              </w:rPr>
                            </w:pPr>
                            <w:r w:rsidRPr="00E7472B">
                              <w:rPr>
                                <w:i/>
                                <w:sz w:val="32"/>
                                <w:szCs w:val="22"/>
                              </w:rPr>
                              <w:t>ПР</w:t>
                            </w:r>
                            <w:r w:rsidR="00B37B28">
                              <w:rPr>
                                <w:i/>
                                <w:sz w:val="32"/>
                                <w:szCs w:val="22"/>
                              </w:rPr>
                              <w:t>11-15</w:t>
                            </w:r>
                            <w:r w:rsidR="003A7F87">
                              <w:rPr>
                                <w:i/>
                                <w:sz w:val="32"/>
                                <w:szCs w:val="22"/>
                              </w:rPr>
                              <w:t>.121.</w:t>
                            </w:r>
                            <w:r w:rsidR="005607BB">
                              <w:rPr>
                                <w:i/>
                                <w:sz w:val="32"/>
                                <w:szCs w:val="22"/>
                                <w:lang w:val="ru-RU"/>
                              </w:rPr>
                              <w:t>1</w:t>
                            </w:r>
                            <w:r w:rsidR="005D440A">
                              <w:rPr>
                                <w:i/>
                                <w:sz w:val="32"/>
                                <w:szCs w:val="22"/>
                              </w:rPr>
                              <w:t>7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23" name="Lines 70"/>
                      <wps:cNvCnPr/>
                      <wps:spPr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4" name="Lines 71"/>
                      <wps:cNvCnPr/>
                      <wps:spPr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5" name="Lines 72"/>
                      <wps:cNvCnPr/>
                      <wps:spPr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6" name="Lines 73"/>
                      <wps:cNvCnPr/>
                      <wps:spPr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7" name="Lines 74"/>
                      <wps:cNvCnPr/>
                      <wps:spPr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g:grpSp>
                      <wpg:cNvPr id="30" name="Group 75"/>
                      <wpg:cNvGrpSpPr/>
                      <wpg:grpSpPr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8" name="Rectangles 76"/>
                        <wps:cNvSpPr/>
                        <wps:spPr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3EA32C9A" w14:textId="77777777" w:rsidR="00F168FB" w:rsidRDefault="00E60016">
                              <w:pPr>
                                <w:rPr>
                                  <w:rFonts w:ascii="Journal" w:hAnsi="Journ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i/>
                                  <w:sz w:val="18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i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12700" tIns="12700" rIns="12700" bIns="12700" upright="1"/>
                      </wps:wsp>
                      <wps:wsp>
                        <wps:cNvPr id="29" name="Rectangles 77"/>
                        <wps:cNvSpPr/>
                        <wps:spPr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42CF3A6C" w14:textId="3949422B" w:rsidR="00F168FB" w:rsidRPr="005607BB" w:rsidRDefault="005607BB">
                              <w:pPr>
                                <w:rPr>
                                  <w:rFonts w:ascii="Journal" w:hAnsi="Journal"/>
                                  <w:i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20"/>
                                  <w:szCs w:val="22"/>
                                  <w:lang w:val="ru-RU"/>
                                </w:rPr>
                                <w:t>Рясний</w:t>
                              </w:r>
                              <w:proofErr w:type="spellEnd"/>
                              <w:r>
                                <w:rPr>
                                  <w:i/>
                                  <w:sz w:val="20"/>
                                  <w:szCs w:val="22"/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sz w:val="20"/>
                                  <w:szCs w:val="22"/>
                                  <w:lang w:val="ru-RU"/>
                                </w:rPr>
                                <w:t>О.Г</w:t>
                              </w:r>
                              <w:proofErr w:type="spellEnd"/>
                              <w:r>
                                <w:rPr>
                                  <w:i/>
                                  <w:sz w:val="20"/>
                                  <w:szCs w:val="22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12700" tIns="12700" rIns="12700" bIns="12700" upright="1"/>
                      </wps:wsp>
                    </wpg:grpSp>
                    <wpg:grpSp>
                      <wpg:cNvPr id="33" name="Group 78"/>
                      <wpg:cNvGrpSpPr/>
                      <wpg:grpSpPr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1" name="Rectangles 79"/>
                        <wps:cNvSpPr/>
                        <wps:spPr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7992DAF0" w14:textId="77777777" w:rsidR="00F168FB" w:rsidRDefault="00E60016">
                              <w:pP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12700" tIns="12700" rIns="12700" bIns="12700" upright="1"/>
                      </wps:wsp>
                      <wps:wsp>
                        <wps:cNvPr id="32" name="Rectangles 80"/>
                        <wps:cNvSpPr/>
                        <wps:spPr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4419C6BC" w14:textId="6E038A2E" w:rsidR="00F168FB" w:rsidRPr="00E7472B" w:rsidRDefault="00C12718">
                              <w:pPr>
                                <w:rPr>
                                  <w:rFonts w:ascii="Journal" w:hAnsi="Journal"/>
                                  <w:i/>
                                  <w:sz w:val="16"/>
                                  <w:szCs w:val="18"/>
                                </w:rPr>
                              </w:pPr>
                              <w:proofErr w:type="spellStart"/>
                              <w:r w:rsidRPr="00E7472B">
                                <w:rPr>
                                  <w:rFonts w:ascii="Journal" w:hAnsi="Journal"/>
                                  <w:i/>
                                  <w:sz w:val="16"/>
                                  <w:szCs w:val="18"/>
                                </w:rPr>
                                <w:t>Пелихівський</w:t>
                              </w:r>
                              <w:proofErr w:type="spellEnd"/>
                              <w:r w:rsidR="00E7472B" w:rsidRPr="00E7472B">
                                <w:rPr>
                                  <w:rFonts w:ascii="Journal" w:hAnsi="Journal"/>
                                  <w:i/>
                                  <w:sz w:val="16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E7472B" w:rsidRPr="00E7472B">
                                <w:rPr>
                                  <w:rFonts w:ascii="Journal" w:hAnsi="Journal"/>
                                  <w:i/>
                                  <w:sz w:val="16"/>
                                  <w:szCs w:val="18"/>
                                </w:rPr>
                                <w:t>Л.</w:t>
                              </w:r>
                              <w:r w:rsidR="00E7472B">
                                <w:rPr>
                                  <w:rFonts w:ascii="Journal" w:hAnsi="Journal"/>
                                  <w:i/>
                                  <w:sz w:val="16"/>
                                  <w:szCs w:val="18"/>
                                </w:rPr>
                                <w:t>О</w:t>
                              </w:r>
                              <w:proofErr w:type="spellEnd"/>
                              <w:r w:rsidRPr="00E7472B">
                                <w:rPr>
                                  <w:rFonts w:ascii="Journal" w:hAnsi="Journal"/>
                                  <w:i/>
                                  <w:sz w:val="16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12700" tIns="12700" rIns="12700" bIns="12700" upright="1"/>
                      </wps:wsp>
                    </wpg:grpSp>
                    <wpg:grpSp>
                      <wpg:cNvPr id="36" name="Group 81"/>
                      <wpg:cNvGrpSpPr/>
                      <wpg:grpSpPr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4" name="Rectangles 82"/>
                        <wps:cNvSpPr/>
                        <wps:spPr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4664F5A0" w14:textId="77777777" w:rsidR="00F168FB" w:rsidRDefault="00E60016">
                              <w:pP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12700" tIns="12700" rIns="12700" bIns="12700" upright="1"/>
                      </wps:wsp>
                      <wps:wsp>
                        <wps:cNvPr id="35" name="Rectangles 83"/>
                        <wps:cNvSpPr/>
                        <wps:spPr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05B6D42D" w14:textId="77777777" w:rsidR="00F168FB" w:rsidRDefault="00F168FB">
                              <w:pPr>
                                <w:rPr>
                                  <w:rFonts w:ascii="Journal" w:hAnsi="Journal"/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700" tIns="12700" rIns="12700" bIns="12700" upright="1"/>
                      </wps:wsp>
                    </wpg:grpSp>
                    <wpg:grpSp>
                      <wpg:cNvPr id="39" name="Group 84"/>
                      <wpg:cNvGrpSpPr/>
                      <wpg:grpSpPr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7" name="Rectangles 85"/>
                        <wps:cNvSpPr/>
                        <wps:spPr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785D8273" w14:textId="77777777" w:rsidR="00F168FB" w:rsidRDefault="00E60016">
                              <w:pP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lIns="12700" tIns="12700" rIns="12700" bIns="12700" upright="1"/>
                      </wps:wsp>
                      <wps:wsp>
                        <wps:cNvPr id="38" name="Rectangles 86"/>
                        <wps:cNvSpPr/>
                        <wps:spPr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6924F954" w14:textId="77777777" w:rsidR="00011E90" w:rsidRPr="00E7472B" w:rsidRDefault="00011E90" w:rsidP="00011E90">
                              <w:pPr>
                                <w:rPr>
                                  <w:rFonts w:ascii="Journal" w:hAnsi="Journal"/>
                                  <w:i/>
                                  <w:sz w:val="16"/>
                                  <w:szCs w:val="18"/>
                                </w:rPr>
                              </w:pPr>
                              <w:proofErr w:type="spellStart"/>
                              <w:r w:rsidRPr="00E7472B">
                                <w:rPr>
                                  <w:rFonts w:ascii="Journal" w:hAnsi="Journal"/>
                                  <w:i/>
                                  <w:sz w:val="16"/>
                                  <w:szCs w:val="18"/>
                                </w:rPr>
                                <w:t>Пелихівський</w:t>
                              </w:r>
                              <w:proofErr w:type="spellEnd"/>
                              <w:r w:rsidRPr="00E7472B">
                                <w:rPr>
                                  <w:rFonts w:ascii="Journal" w:hAnsi="Journal"/>
                                  <w:i/>
                                  <w:sz w:val="16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E7472B">
                                <w:rPr>
                                  <w:rFonts w:ascii="Journal" w:hAnsi="Journal"/>
                                  <w:i/>
                                  <w:sz w:val="16"/>
                                  <w:szCs w:val="18"/>
                                </w:rPr>
                                <w:t>Л.</w:t>
                              </w:r>
                              <w:r>
                                <w:rPr>
                                  <w:rFonts w:ascii="Journal" w:hAnsi="Journal"/>
                                  <w:i/>
                                  <w:sz w:val="16"/>
                                  <w:szCs w:val="18"/>
                                </w:rPr>
                                <w:t>О</w:t>
                              </w:r>
                              <w:proofErr w:type="spellEnd"/>
                              <w:r w:rsidRPr="00E7472B">
                                <w:rPr>
                                  <w:rFonts w:ascii="Journal" w:hAnsi="Journal"/>
                                  <w:i/>
                                  <w:sz w:val="16"/>
                                  <w:szCs w:val="18"/>
                                </w:rPr>
                                <w:t>.</w:t>
                              </w:r>
                            </w:p>
                            <w:p w14:paraId="783B6809" w14:textId="74C29D99" w:rsidR="00F168FB" w:rsidRDefault="00F168FB">
                              <w:pPr>
                                <w:rPr>
                                  <w:rFonts w:ascii="Journal" w:hAnsi="Journal"/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700" tIns="12700" rIns="12700" bIns="12700" upright="1"/>
                      </wps:wsp>
                    </wpg:grpSp>
                    <wpg:grpSp>
                      <wpg:cNvPr id="42" name="Group 87"/>
                      <wpg:cNvGrpSpPr/>
                      <wpg:grpSpPr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0" name="Rectangles 88"/>
                        <wps:cNvSpPr/>
                        <wps:spPr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6B680BBC" w14:textId="77777777" w:rsidR="00F168FB" w:rsidRDefault="00E60016">
                              <w:pP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12700" tIns="12700" rIns="12700" bIns="12700" upright="1"/>
                      </wps:wsp>
                      <wps:wsp>
                        <wps:cNvPr id="41" name="Rectangles 89"/>
                        <wps:cNvSpPr/>
                        <wps:spPr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6A9B76CD" w14:textId="77777777" w:rsidR="00F168FB" w:rsidRDefault="00F168FB">
                              <w:pPr>
                                <w:rPr>
                                  <w:rFonts w:ascii="Journal" w:hAnsi="Journal"/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700" tIns="12700" rIns="12700" bIns="12700" upright="1"/>
                      </wps:wsp>
                    </wpg:grpSp>
                    <wps:wsp>
                      <wps:cNvPr id="43" name="Lines 90"/>
                      <wps:cNvCnPr/>
                      <wps:spPr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4" name="Rectangles 91"/>
                      <wps:cNvSpPr/>
                      <wps:spPr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784781E4" w14:textId="373B1182" w:rsidR="00F168FB" w:rsidRPr="00C825BF" w:rsidRDefault="00AA2F7E" w:rsidP="00EE65F0">
                            <w:pPr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AA2F7E">
                              <w:rPr>
                                <w:color w:val="000000" w:themeColor="text1"/>
                                <w:szCs w:val="28"/>
                                <w:lang w:eastAsia="uk-UA"/>
                              </w:rPr>
                              <w:t>Mini-Backend</w:t>
                            </w:r>
                            <w:proofErr w:type="spellEnd"/>
                            <w:r w:rsidRPr="00AA2F7E">
                              <w:rPr>
                                <w:color w:val="000000" w:themeColor="text1"/>
                                <w:szCs w:val="28"/>
                                <w:lang w:eastAsia="uk-UA"/>
                              </w:rPr>
                              <w:t xml:space="preserve"> “</w:t>
                            </w:r>
                            <w:proofErr w:type="spellStart"/>
                            <w:r w:rsidRPr="00AA2F7E">
                              <w:rPr>
                                <w:color w:val="000000" w:themeColor="text1"/>
                                <w:szCs w:val="28"/>
                                <w:lang w:eastAsia="uk-UA"/>
                              </w:rPr>
                              <w:t>TaskHub</w:t>
                            </w:r>
                            <w:proofErr w:type="spellEnd"/>
                            <w:r w:rsidRPr="00AA2F7E">
                              <w:rPr>
                                <w:color w:val="000000" w:themeColor="text1"/>
                                <w:szCs w:val="28"/>
                                <w:lang w:eastAsia="uk-UA"/>
                              </w:rPr>
                              <w:t>”</w:t>
                            </w:r>
                          </w:p>
                        </w:txbxContent>
                      </wps:txbx>
                      <wps:bodyPr lIns="12700" tIns="12700" rIns="12700" bIns="12700" anchor="ctr" upright="1"/>
                    </wps:wsp>
                    <wps:wsp>
                      <wps:cNvPr id="45" name="Lines 92"/>
                      <wps:cNvCnPr/>
                      <wps:spPr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6" name="Lines 93"/>
                      <wps:cNvCnPr/>
                      <wps:spPr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7" name="Lines 94"/>
                      <wps:cNvCnPr/>
                      <wps:spPr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8" name="Rectangles 95"/>
                      <wps:cNvSpPr/>
                      <wps:spPr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7524CA60" w14:textId="77777777" w:rsidR="00F168FB" w:rsidRDefault="00E60016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49" name="Rectangles 96"/>
                      <wps:cNvSpPr/>
                      <wps:spPr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5EA7F75A" w14:textId="77777777" w:rsidR="00F168FB" w:rsidRDefault="00E60016">
                            <w:pPr>
                              <w:jc w:val="center"/>
                              <w:rPr>
                                <w:rFonts w:ascii="Journal" w:hAnsi="Journal"/>
                                <w:i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50" name="Rectangles 97"/>
                      <wps:cNvSpPr/>
                      <wps:spPr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7B338999" w14:textId="77777777" w:rsidR="00F168FB" w:rsidRDefault="00E60016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51" name="Lines 98"/>
                      <wps:cNvCnPr/>
                      <wps:spPr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2" name="Lines 99"/>
                      <wps:cNvCnPr/>
                      <wps:spPr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3" name="Rectangles 100"/>
                      <wps:cNvSpPr/>
                      <wps:spPr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4B355870" w14:textId="7EA5472C" w:rsidR="00F168FB" w:rsidRPr="00011E90" w:rsidRDefault="00E60016">
                            <w:pPr>
                              <w:jc w:val="center"/>
                              <w:rPr>
                                <w:i/>
                                <w:szCs w:val="22"/>
                              </w:rPr>
                            </w:pPr>
                            <w:r w:rsidRPr="00011E90">
                              <w:rPr>
                                <w:i/>
                                <w:szCs w:val="22"/>
                              </w:rPr>
                              <w:t>П-42</w:t>
                            </w:r>
                            <w:r w:rsidR="000E4543" w:rsidRPr="00011E90">
                              <w:rPr>
                                <w:i/>
                                <w:szCs w:val="22"/>
                              </w:rPr>
                              <w:t>4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</wpg:wgp>
                </a:graphicData>
              </a:graphic>
            </wp:anchor>
          </w:drawing>
        </mc:Choice>
        <mc:Fallback>
          <w:pict>
            <v:group w14:anchorId="20CD6207" id="Group 51" o:spid="_x0000_s1046" style="position:absolute;left:0;text-align:left;margin-left:56.7pt;margin-top:19.85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" o:allowincell="f">
              <v:rect id="Rectangles 5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s 5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s 5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s 5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s 5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s 5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s 5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s 5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s 6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<v:line id="Lines 6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BLwgAAANsAAAAPAAAAZHJzL2Rvd25yZXYueG1sRE/NagIx&#10;EL4LfYcwhd40ax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CyZeBLwgAAANsAAAAPAAAA&#10;AAAAAAAAAAAAAAcCAABkcnMvZG93bnJldi54bWxQSwUGAAAAAAMAAwC3AAAA9gIAAAAA&#10;" strokeweight="1pt"/>
              <v:rect id="Rectangles 6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7B9B12CD" w14:textId="77777777" w:rsidR="00F168FB" w:rsidRDefault="00E60016">
                      <w:pPr>
                        <w:jc w:val="center"/>
                        <w:rPr>
                          <w:rFonts w:ascii="Journal" w:hAnsi="Journal"/>
                          <w:i/>
                          <w:sz w:val="18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i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s 6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6F2466EE" w14:textId="77777777" w:rsidR="00F168FB" w:rsidRDefault="00E60016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s 6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706E14E3" w14:textId="77777777" w:rsidR="00F168FB" w:rsidRDefault="00E60016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ISOCPEUR" w:hAnsi="ISOCPEUR"/>
                          <w:i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s 6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6A165BB2" w14:textId="77777777" w:rsidR="00F168FB" w:rsidRDefault="00E60016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s 6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0A584DCE" w14:textId="77777777" w:rsidR="00F168FB" w:rsidRDefault="00E60016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s 6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328D2758" w14:textId="77777777" w:rsidR="00F168FB" w:rsidRDefault="00E60016">
                      <w:pPr>
                        <w:jc w:val="center"/>
                        <w:rPr>
                          <w:rFonts w:ascii="Journal" w:hAnsi="Journal"/>
                          <w:i/>
                          <w:sz w:val="18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s 6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v:textbox inset="1pt,1pt,1pt,1pt">
                  <w:txbxContent>
                    <w:p w14:paraId="4C516C04" w14:textId="5C094F50" w:rsidR="00F168FB" w:rsidRDefault="00E60016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8"/>
                        </w:rPr>
                        <w:fldChar w:fldCharType="begin"/>
                      </w:r>
                      <w:r>
                        <w:rPr>
                          <w:rFonts w:ascii="ISOCPEUR" w:hAnsi="ISOCPEUR"/>
                          <w:i/>
                          <w:sz w:val="18"/>
                        </w:rPr>
                        <w:instrText xml:space="preserve"> PAGE  \* LOWER </w:instrText>
                      </w:r>
                      <w:r>
                        <w:rPr>
                          <w:rFonts w:ascii="ISOCPEUR" w:hAnsi="ISOCPEUR"/>
                          <w:i/>
                          <w:sz w:val="18"/>
                        </w:rPr>
                        <w:fldChar w:fldCharType="separate"/>
                      </w:r>
                      <w:r>
                        <w:rPr>
                          <w:rFonts w:ascii="ISOCPEUR" w:hAnsi="ISOCPEUR"/>
                          <w:i/>
                          <w:noProof/>
                          <w:sz w:val="18"/>
                        </w:rPr>
                        <w:t>1</w:t>
                      </w:r>
                      <w:r>
                        <w:rPr>
                          <w:rFonts w:ascii="ISOCPEUR" w:hAnsi="ISOCPEUR"/>
                          <w:i/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s 6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<v:textbox inset="1pt,1pt,1pt,1pt">
                  <w:txbxContent>
                    <w:p w14:paraId="09A2AE56" w14:textId="7554866A" w:rsidR="00F168FB" w:rsidRPr="005D440A" w:rsidRDefault="00E60016">
                      <w:pPr>
                        <w:jc w:val="center"/>
                        <w:rPr>
                          <w:i/>
                          <w:sz w:val="32"/>
                          <w:szCs w:val="22"/>
                        </w:rPr>
                      </w:pPr>
                      <w:r w:rsidRPr="00E7472B">
                        <w:rPr>
                          <w:i/>
                          <w:sz w:val="32"/>
                          <w:szCs w:val="22"/>
                        </w:rPr>
                        <w:t>ПР</w:t>
                      </w:r>
                      <w:r w:rsidR="00B37B28">
                        <w:rPr>
                          <w:i/>
                          <w:sz w:val="32"/>
                          <w:szCs w:val="22"/>
                        </w:rPr>
                        <w:t>11-15</w:t>
                      </w:r>
                      <w:r w:rsidR="003A7F87">
                        <w:rPr>
                          <w:i/>
                          <w:sz w:val="32"/>
                          <w:szCs w:val="22"/>
                        </w:rPr>
                        <w:t>.121.</w:t>
                      </w:r>
                      <w:r w:rsidR="005607BB">
                        <w:rPr>
                          <w:i/>
                          <w:sz w:val="32"/>
                          <w:szCs w:val="22"/>
                          <w:lang w:val="ru-RU"/>
                        </w:rPr>
                        <w:t>1</w:t>
                      </w:r>
                      <w:r w:rsidR="005D440A">
                        <w:rPr>
                          <w:i/>
                          <w:sz w:val="32"/>
                          <w:szCs w:val="22"/>
                        </w:rPr>
                        <w:t>7</w:t>
                      </w:r>
                    </w:p>
                  </w:txbxContent>
                </v:textbox>
              </v:rect>
              <v:line id="Lines 7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s 7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s 7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line id="Lines 7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Ea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6Qz+vqQfIIs7AAAA//8DAFBLAQItABQABgAIAAAAIQDb4fbL7gAAAIUBAAATAAAAAAAAAAAA&#10;AAAAAAAAAABbQ29udGVudF9UeXBlc10ueG1sUEsBAi0AFAAGAAgAAAAhAFr0LFu/AAAAFQEAAAsA&#10;AAAAAAAAAAAAAAAAHwEAAF9yZWxzLy5yZWxzUEsBAi0AFAAGAAgAAAAhAOOXERrEAAAA2wAAAA8A&#10;AAAAAAAAAAAAAAAABwIAAGRycy9kb3ducmV2LnhtbFBLBQYAAAAAAwADALcAAAD4AgAAAAA=&#10;" strokeweight="1pt"/>
              <v:line id="Lines 7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group id="Group 7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<v:rect id="Rectangles 7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  <v:textbox inset="1pt,1pt,1pt,1pt">
                    <w:txbxContent>
                      <w:p w14:paraId="3EA32C9A" w14:textId="77777777" w:rsidR="00F168FB" w:rsidRDefault="00E60016">
                        <w:pPr>
                          <w:rPr>
                            <w:rFonts w:ascii="Journal" w:hAnsi="Journal"/>
                            <w:i/>
                            <w:sz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" w:hAnsi="ISOCPEUR"/>
                            <w:i/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i/>
                            <w:sz w:val="18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i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s 7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<v:textbox inset="1pt,1pt,1pt,1pt">
                    <w:txbxContent>
                      <w:p w14:paraId="42CF3A6C" w14:textId="3949422B" w:rsidR="00F168FB" w:rsidRPr="005607BB" w:rsidRDefault="005607BB">
                        <w:pPr>
                          <w:rPr>
                            <w:rFonts w:ascii="Journal" w:hAnsi="Journal"/>
                            <w:i/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i/>
                            <w:sz w:val="20"/>
                            <w:szCs w:val="22"/>
                            <w:lang w:val="ru-RU"/>
                          </w:rPr>
                          <w:t>Рясний</w:t>
                        </w:r>
                        <w:proofErr w:type="spellEnd"/>
                        <w:r>
                          <w:rPr>
                            <w:i/>
                            <w:sz w:val="20"/>
                            <w:szCs w:val="22"/>
                            <w:lang w:val="ru-RU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sz w:val="20"/>
                            <w:szCs w:val="22"/>
                            <w:lang w:val="ru-RU"/>
                          </w:rPr>
                          <w:t>О.Г</w:t>
                        </w:r>
                        <w:proofErr w:type="spellEnd"/>
                        <w:r>
                          <w:rPr>
                            <w:i/>
                            <w:sz w:val="20"/>
                            <w:szCs w:val="22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7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<v:rect id="Rectangles 7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  <v:textbox inset="1pt,1pt,1pt,1pt">
                    <w:txbxContent>
                      <w:p w14:paraId="7992DAF0" w14:textId="77777777" w:rsidR="00F168FB" w:rsidRDefault="00E60016">
                        <w:pPr>
                          <w:rPr>
                            <w:rFonts w:ascii="ISOCPEUR" w:hAnsi="ISOCPEUR"/>
                            <w:i/>
                            <w:sz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" w:hAnsi="ISOCPEUR"/>
                            <w:i/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s 8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<v:textbox inset="1pt,1pt,1pt,1pt">
                    <w:txbxContent>
                      <w:p w14:paraId="4419C6BC" w14:textId="6E038A2E" w:rsidR="00F168FB" w:rsidRPr="00E7472B" w:rsidRDefault="00C12718">
                        <w:pPr>
                          <w:rPr>
                            <w:rFonts w:ascii="Journal" w:hAnsi="Journal"/>
                            <w:i/>
                            <w:sz w:val="16"/>
                            <w:szCs w:val="18"/>
                          </w:rPr>
                        </w:pPr>
                        <w:proofErr w:type="spellStart"/>
                        <w:r w:rsidRPr="00E7472B">
                          <w:rPr>
                            <w:rFonts w:ascii="Journal" w:hAnsi="Journal"/>
                            <w:i/>
                            <w:sz w:val="16"/>
                            <w:szCs w:val="18"/>
                          </w:rPr>
                          <w:t>Пелихівський</w:t>
                        </w:r>
                        <w:proofErr w:type="spellEnd"/>
                        <w:r w:rsidR="00E7472B" w:rsidRPr="00E7472B">
                          <w:rPr>
                            <w:rFonts w:ascii="Journal" w:hAnsi="Journal"/>
                            <w:i/>
                            <w:sz w:val="16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E7472B" w:rsidRPr="00E7472B">
                          <w:rPr>
                            <w:rFonts w:ascii="Journal" w:hAnsi="Journal"/>
                            <w:i/>
                            <w:sz w:val="16"/>
                            <w:szCs w:val="18"/>
                          </w:rPr>
                          <w:t>Л.</w:t>
                        </w:r>
                        <w:r w:rsidR="00E7472B">
                          <w:rPr>
                            <w:rFonts w:ascii="Journal" w:hAnsi="Journal"/>
                            <w:i/>
                            <w:sz w:val="16"/>
                            <w:szCs w:val="18"/>
                          </w:rPr>
                          <w:t>О</w:t>
                        </w:r>
                        <w:proofErr w:type="spellEnd"/>
                        <w:r w:rsidRPr="00E7472B">
                          <w:rPr>
                            <w:rFonts w:ascii="Journal" w:hAnsi="Journal"/>
                            <w:i/>
                            <w:sz w:val="16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8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<v:rect id="Rectangles 8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4664F5A0" w14:textId="77777777" w:rsidR="00F168FB" w:rsidRDefault="00E60016">
                        <w:pPr>
                          <w:rPr>
                            <w:rFonts w:ascii="ISOCPEUR" w:hAnsi="ISOCPEUR"/>
                            <w:i/>
                            <w:sz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" w:hAnsi="ISOCPEUR"/>
                            <w:i/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s 8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v:textbox inset="1pt,1pt,1pt,1pt">
                    <w:txbxContent>
                      <w:p w14:paraId="05B6D42D" w14:textId="77777777" w:rsidR="00F168FB" w:rsidRDefault="00F168FB">
                        <w:pPr>
                          <w:rPr>
                            <w:rFonts w:ascii="Journal" w:hAnsi="Journal"/>
                            <w:i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8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<v:rect id="Rectangles 8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785D8273" w14:textId="77777777" w:rsidR="00F168FB" w:rsidRDefault="00E60016">
                        <w:pPr>
                          <w:rPr>
                            <w:rFonts w:ascii="ISOCPEUR" w:hAnsi="ISOCPEUR"/>
                            <w:i/>
                            <w:sz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s 8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<v:textbox inset="1pt,1pt,1pt,1pt">
                    <w:txbxContent>
                      <w:p w14:paraId="6924F954" w14:textId="77777777" w:rsidR="00011E90" w:rsidRPr="00E7472B" w:rsidRDefault="00011E90" w:rsidP="00011E90">
                        <w:pPr>
                          <w:rPr>
                            <w:rFonts w:ascii="Journal" w:hAnsi="Journal"/>
                            <w:i/>
                            <w:sz w:val="16"/>
                            <w:szCs w:val="18"/>
                          </w:rPr>
                        </w:pPr>
                        <w:proofErr w:type="spellStart"/>
                        <w:r w:rsidRPr="00E7472B">
                          <w:rPr>
                            <w:rFonts w:ascii="Journal" w:hAnsi="Journal"/>
                            <w:i/>
                            <w:sz w:val="16"/>
                            <w:szCs w:val="18"/>
                          </w:rPr>
                          <w:t>Пелихівський</w:t>
                        </w:r>
                        <w:proofErr w:type="spellEnd"/>
                        <w:r w:rsidRPr="00E7472B">
                          <w:rPr>
                            <w:rFonts w:ascii="Journal" w:hAnsi="Journal"/>
                            <w:i/>
                            <w:sz w:val="16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E7472B">
                          <w:rPr>
                            <w:rFonts w:ascii="Journal" w:hAnsi="Journal"/>
                            <w:i/>
                            <w:sz w:val="16"/>
                            <w:szCs w:val="18"/>
                          </w:rPr>
                          <w:t>Л.</w:t>
                        </w:r>
                        <w:r>
                          <w:rPr>
                            <w:rFonts w:ascii="Journal" w:hAnsi="Journal"/>
                            <w:i/>
                            <w:sz w:val="16"/>
                            <w:szCs w:val="18"/>
                          </w:rPr>
                          <w:t>О</w:t>
                        </w:r>
                        <w:proofErr w:type="spellEnd"/>
                        <w:r w:rsidRPr="00E7472B">
                          <w:rPr>
                            <w:rFonts w:ascii="Journal" w:hAnsi="Journal"/>
                            <w:i/>
                            <w:sz w:val="16"/>
                            <w:szCs w:val="18"/>
                          </w:rPr>
                          <w:t>.</w:t>
                        </w:r>
                      </w:p>
                      <w:p w14:paraId="783B6809" w14:textId="74C29D99" w:rsidR="00F168FB" w:rsidRDefault="00F168FB">
                        <w:pPr>
                          <w:rPr>
                            <w:rFonts w:ascii="Journal" w:hAnsi="Journal"/>
                            <w:i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8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<v:rect id="Rectangles 8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6B680BBC" w14:textId="77777777" w:rsidR="00F168FB" w:rsidRDefault="00E60016">
                        <w:pPr>
                          <w:rPr>
                            <w:rFonts w:ascii="ISOCPEUR" w:hAnsi="ISOCPEUR"/>
                            <w:i/>
                            <w:sz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" w:hAnsi="ISOCPEUR"/>
                            <w:i/>
                            <w:sz w:val="18"/>
                          </w:rPr>
                          <w:t>Затверд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s 8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6A9B76CD" w14:textId="77777777" w:rsidR="00F168FB" w:rsidRDefault="00F168FB">
                        <w:pPr>
                          <w:rPr>
                            <w:rFonts w:ascii="Journal" w:hAnsi="Journal"/>
                            <w:i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s 9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rect id="Rectangles 91" o:spid="_x0000_s1086" style="position:absolute;left:7787;top:18314;width:6292;height:1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" filled="f" stroked="f" strokeweight=".25pt">
                <v:textbox inset="1pt,1pt,1pt,1pt">
                  <w:txbxContent>
                    <w:p w14:paraId="784781E4" w14:textId="373B1182" w:rsidR="00F168FB" w:rsidRPr="00C825BF" w:rsidRDefault="00AA2F7E" w:rsidP="00EE65F0">
                      <w:pPr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proofErr w:type="spellStart"/>
                      <w:r w:rsidRPr="00AA2F7E">
                        <w:rPr>
                          <w:color w:val="000000" w:themeColor="text1"/>
                          <w:szCs w:val="28"/>
                          <w:lang w:eastAsia="uk-UA"/>
                        </w:rPr>
                        <w:t>Mini-Backend</w:t>
                      </w:r>
                      <w:proofErr w:type="spellEnd"/>
                      <w:r w:rsidRPr="00AA2F7E">
                        <w:rPr>
                          <w:color w:val="000000" w:themeColor="text1"/>
                          <w:szCs w:val="28"/>
                          <w:lang w:eastAsia="uk-UA"/>
                        </w:rPr>
                        <w:t xml:space="preserve"> “</w:t>
                      </w:r>
                      <w:proofErr w:type="spellStart"/>
                      <w:r w:rsidRPr="00AA2F7E">
                        <w:rPr>
                          <w:color w:val="000000" w:themeColor="text1"/>
                          <w:szCs w:val="28"/>
                          <w:lang w:eastAsia="uk-UA"/>
                        </w:rPr>
                        <w:t>TaskHub</w:t>
                      </w:r>
                      <w:proofErr w:type="spellEnd"/>
                      <w:r w:rsidRPr="00AA2F7E">
                        <w:rPr>
                          <w:color w:val="000000" w:themeColor="text1"/>
                          <w:szCs w:val="28"/>
                          <w:lang w:eastAsia="uk-UA"/>
                        </w:rPr>
                        <w:t>”</w:t>
                      </w:r>
                    </w:p>
                  </w:txbxContent>
                </v:textbox>
              </v:rect>
              <v:line id="Lines 9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s 9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s 9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rect id="Rectangles 9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7524CA60" w14:textId="77777777" w:rsidR="00F168FB" w:rsidRDefault="00E60016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s 9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<v:textbox inset="1pt,1pt,1pt,1pt">
                  <w:txbxContent>
                    <w:p w14:paraId="5EA7F75A" w14:textId="77777777" w:rsidR="00F168FB" w:rsidRDefault="00E60016">
                      <w:pPr>
                        <w:jc w:val="center"/>
                        <w:rPr>
                          <w:rFonts w:ascii="Journal" w:hAnsi="Journal"/>
                          <w:i/>
                          <w:sz w:val="18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s 9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7B338999" w14:textId="77777777" w:rsidR="00F168FB" w:rsidRDefault="00E60016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8"/>
                        </w:rPr>
                        <w:t>3</w:t>
                      </w:r>
                    </w:p>
                  </w:txbxContent>
                </v:textbox>
              </v:rect>
              <v:line id="Lines 9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line id="Lines 9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mRk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MSqZGTEAAAA2wAAAA8A&#10;AAAAAAAAAAAAAAAABwIAAGRycy9kb3ducmV2LnhtbFBLBQYAAAAAAwADALcAAAD4AgAAAAA=&#10;" strokeweight="1pt"/>
              <v:rect id="Rectangles 10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4B355870" w14:textId="7EA5472C" w:rsidR="00F168FB" w:rsidRPr="00011E90" w:rsidRDefault="00E60016">
                      <w:pPr>
                        <w:jc w:val="center"/>
                        <w:rPr>
                          <w:i/>
                          <w:szCs w:val="22"/>
                        </w:rPr>
                      </w:pPr>
                      <w:r w:rsidRPr="00011E90">
                        <w:rPr>
                          <w:i/>
                          <w:szCs w:val="22"/>
                        </w:rPr>
                        <w:t>П-42</w:t>
                      </w:r>
                      <w:r w:rsidR="000E4543" w:rsidRPr="00011E90">
                        <w:rPr>
                          <w:i/>
                          <w:szCs w:val="22"/>
                        </w:rPr>
                        <w:t>4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B9BC3B" w14:textId="77777777" w:rsidR="000E095E" w:rsidRDefault="000E095E">
      <w:r>
        <w:separator/>
      </w:r>
    </w:p>
  </w:footnote>
  <w:footnote w:type="continuationSeparator" w:id="0">
    <w:p w14:paraId="07AC2879" w14:textId="77777777" w:rsidR="000E095E" w:rsidRDefault="000E09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E2B3E"/>
    <w:multiLevelType w:val="multilevel"/>
    <w:tmpl w:val="A9C699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D0E29"/>
    <w:multiLevelType w:val="multilevel"/>
    <w:tmpl w:val="FAA8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740AC"/>
    <w:multiLevelType w:val="multilevel"/>
    <w:tmpl w:val="AEE4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5E2F9F"/>
    <w:multiLevelType w:val="multilevel"/>
    <w:tmpl w:val="57F48E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AC5C5A"/>
    <w:multiLevelType w:val="multilevel"/>
    <w:tmpl w:val="1040B01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B1B8A"/>
    <w:multiLevelType w:val="multilevel"/>
    <w:tmpl w:val="714E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90378"/>
    <w:multiLevelType w:val="multilevel"/>
    <w:tmpl w:val="9D78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25938"/>
    <w:multiLevelType w:val="multilevel"/>
    <w:tmpl w:val="26EC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33D6D"/>
    <w:multiLevelType w:val="multilevel"/>
    <w:tmpl w:val="8A7E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3641E5"/>
    <w:multiLevelType w:val="multilevel"/>
    <w:tmpl w:val="490C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D854D5"/>
    <w:multiLevelType w:val="multilevel"/>
    <w:tmpl w:val="777E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B6101"/>
    <w:multiLevelType w:val="multilevel"/>
    <w:tmpl w:val="4F2A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286030"/>
    <w:multiLevelType w:val="multilevel"/>
    <w:tmpl w:val="ACA2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F878D5"/>
    <w:multiLevelType w:val="multilevel"/>
    <w:tmpl w:val="A6B28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9075D2"/>
    <w:multiLevelType w:val="multilevel"/>
    <w:tmpl w:val="92BE2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A519B1"/>
    <w:multiLevelType w:val="hybridMultilevel"/>
    <w:tmpl w:val="7D824F3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E116D7"/>
    <w:multiLevelType w:val="multilevel"/>
    <w:tmpl w:val="B4E2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2FB0D88"/>
    <w:multiLevelType w:val="multilevel"/>
    <w:tmpl w:val="BEAA3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85243B"/>
    <w:multiLevelType w:val="multilevel"/>
    <w:tmpl w:val="4660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097EE7"/>
    <w:multiLevelType w:val="multilevel"/>
    <w:tmpl w:val="89CE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68719E"/>
    <w:multiLevelType w:val="multilevel"/>
    <w:tmpl w:val="3294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AC31F3"/>
    <w:multiLevelType w:val="multilevel"/>
    <w:tmpl w:val="DE30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CF53DC"/>
    <w:multiLevelType w:val="multilevel"/>
    <w:tmpl w:val="8CE0E4B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4605D9"/>
    <w:multiLevelType w:val="hybridMultilevel"/>
    <w:tmpl w:val="604E0A1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0A27EF"/>
    <w:multiLevelType w:val="multilevel"/>
    <w:tmpl w:val="6174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5931CA"/>
    <w:multiLevelType w:val="hybridMultilevel"/>
    <w:tmpl w:val="80360666"/>
    <w:lvl w:ilvl="0" w:tplc="5E626AF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894F00"/>
    <w:multiLevelType w:val="hybridMultilevel"/>
    <w:tmpl w:val="045A65DC"/>
    <w:lvl w:ilvl="0" w:tplc="0422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AC5FB2"/>
    <w:multiLevelType w:val="multilevel"/>
    <w:tmpl w:val="D2E8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7C6553"/>
    <w:multiLevelType w:val="multilevel"/>
    <w:tmpl w:val="BA32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7A2D37"/>
    <w:multiLevelType w:val="multilevel"/>
    <w:tmpl w:val="9CF0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D9B4EE2"/>
    <w:multiLevelType w:val="multilevel"/>
    <w:tmpl w:val="1462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AC555C"/>
    <w:multiLevelType w:val="hybridMultilevel"/>
    <w:tmpl w:val="D608972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E400CC"/>
    <w:multiLevelType w:val="hybridMultilevel"/>
    <w:tmpl w:val="803CDC86"/>
    <w:lvl w:ilvl="0" w:tplc="5E626AF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6234B4"/>
    <w:multiLevelType w:val="multilevel"/>
    <w:tmpl w:val="36C2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A300F8B"/>
    <w:multiLevelType w:val="hybridMultilevel"/>
    <w:tmpl w:val="1ADCF31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D50613"/>
    <w:multiLevelType w:val="multilevel"/>
    <w:tmpl w:val="82C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286C87"/>
    <w:multiLevelType w:val="multilevel"/>
    <w:tmpl w:val="77BC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B002E2"/>
    <w:multiLevelType w:val="hybridMultilevel"/>
    <w:tmpl w:val="8700AF5C"/>
    <w:lvl w:ilvl="0" w:tplc="5E626AF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F9431EB"/>
    <w:multiLevelType w:val="hybridMultilevel"/>
    <w:tmpl w:val="625607F0"/>
    <w:lvl w:ilvl="0" w:tplc="0422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9" w15:restartNumberingAfterBreak="0">
    <w:nsid w:val="7FD67AC3"/>
    <w:multiLevelType w:val="hybridMultilevel"/>
    <w:tmpl w:val="8CD6746A"/>
    <w:lvl w:ilvl="0" w:tplc="860CED8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8"/>
  </w:num>
  <w:num w:numId="2">
    <w:abstractNumId w:val="14"/>
  </w:num>
  <w:num w:numId="3">
    <w:abstractNumId w:val="31"/>
  </w:num>
  <w:num w:numId="4">
    <w:abstractNumId w:val="23"/>
  </w:num>
  <w:num w:numId="5">
    <w:abstractNumId w:val="32"/>
  </w:num>
  <w:num w:numId="6">
    <w:abstractNumId w:val="25"/>
  </w:num>
  <w:num w:numId="7">
    <w:abstractNumId w:val="26"/>
  </w:num>
  <w:num w:numId="8">
    <w:abstractNumId w:val="7"/>
  </w:num>
  <w:num w:numId="9">
    <w:abstractNumId w:val="22"/>
  </w:num>
  <w:num w:numId="10">
    <w:abstractNumId w:val="18"/>
  </w:num>
  <w:num w:numId="11">
    <w:abstractNumId w:val="24"/>
  </w:num>
  <w:num w:numId="12">
    <w:abstractNumId w:val="21"/>
  </w:num>
  <w:num w:numId="13">
    <w:abstractNumId w:val="0"/>
  </w:num>
  <w:num w:numId="14">
    <w:abstractNumId w:val="37"/>
  </w:num>
  <w:num w:numId="15">
    <w:abstractNumId w:val="4"/>
  </w:num>
  <w:num w:numId="16">
    <w:abstractNumId w:val="39"/>
  </w:num>
  <w:num w:numId="17">
    <w:abstractNumId w:val="17"/>
  </w:num>
  <w:num w:numId="18">
    <w:abstractNumId w:val="13"/>
  </w:num>
  <w:num w:numId="19">
    <w:abstractNumId w:val="1"/>
  </w:num>
  <w:num w:numId="20">
    <w:abstractNumId w:val="10"/>
  </w:num>
  <w:num w:numId="21">
    <w:abstractNumId w:val="36"/>
  </w:num>
  <w:num w:numId="22">
    <w:abstractNumId w:val="28"/>
  </w:num>
  <w:num w:numId="23">
    <w:abstractNumId w:val="27"/>
  </w:num>
  <w:num w:numId="24">
    <w:abstractNumId w:val="30"/>
  </w:num>
  <w:num w:numId="25">
    <w:abstractNumId w:val="35"/>
  </w:num>
  <w:num w:numId="26">
    <w:abstractNumId w:val="6"/>
  </w:num>
  <w:num w:numId="27">
    <w:abstractNumId w:val="5"/>
  </w:num>
  <w:num w:numId="28">
    <w:abstractNumId w:val="16"/>
  </w:num>
  <w:num w:numId="29">
    <w:abstractNumId w:val="34"/>
  </w:num>
  <w:num w:numId="30">
    <w:abstractNumId w:val="15"/>
  </w:num>
  <w:num w:numId="31">
    <w:abstractNumId w:val="11"/>
  </w:num>
  <w:num w:numId="32">
    <w:abstractNumId w:val="33"/>
  </w:num>
  <w:num w:numId="33">
    <w:abstractNumId w:val="20"/>
  </w:num>
  <w:num w:numId="34">
    <w:abstractNumId w:val="2"/>
  </w:num>
  <w:num w:numId="35">
    <w:abstractNumId w:val="9"/>
  </w:num>
  <w:num w:numId="36">
    <w:abstractNumId w:val="19"/>
  </w:num>
  <w:num w:numId="37">
    <w:abstractNumId w:val="29"/>
  </w:num>
  <w:num w:numId="38">
    <w:abstractNumId w:val="12"/>
  </w:num>
  <w:num w:numId="39">
    <w:abstractNumId w:val="8"/>
  </w:num>
  <w:num w:numId="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attachedTemplate r:id="rId1"/>
  <w:defaultTabStop w:val="708"/>
  <w:autoHyphenation/>
  <w:hyphenationZone w:val="425"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263C87"/>
    <w:rsid w:val="00000446"/>
    <w:rsid w:val="00005C8F"/>
    <w:rsid w:val="0000634F"/>
    <w:rsid w:val="00011E90"/>
    <w:rsid w:val="00041579"/>
    <w:rsid w:val="00046BD1"/>
    <w:rsid w:val="000577AF"/>
    <w:rsid w:val="00057E82"/>
    <w:rsid w:val="000908D9"/>
    <w:rsid w:val="000A4183"/>
    <w:rsid w:val="000B6520"/>
    <w:rsid w:val="000C5DED"/>
    <w:rsid w:val="000D13B3"/>
    <w:rsid w:val="000E095E"/>
    <w:rsid w:val="000E4543"/>
    <w:rsid w:val="000F0D19"/>
    <w:rsid w:val="0012015F"/>
    <w:rsid w:val="00126FCF"/>
    <w:rsid w:val="0013121D"/>
    <w:rsid w:val="00135649"/>
    <w:rsid w:val="001B3FCF"/>
    <w:rsid w:val="001B7D8A"/>
    <w:rsid w:val="00204016"/>
    <w:rsid w:val="00204D86"/>
    <w:rsid w:val="0021241D"/>
    <w:rsid w:val="002527F8"/>
    <w:rsid w:val="00263DFA"/>
    <w:rsid w:val="0028007D"/>
    <w:rsid w:val="002853DD"/>
    <w:rsid w:val="00290575"/>
    <w:rsid w:val="002A0562"/>
    <w:rsid w:val="002A5B1C"/>
    <w:rsid w:val="002E4F75"/>
    <w:rsid w:val="002F7E34"/>
    <w:rsid w:val="00326A7F"/>
    <w:rsid w:val="00381035"/>
    <w:rsid w:val="0039628B"/>
    <w:rsid w:val="003A0097"/>
    <w:rsid w:val="003A7F87"/>
    <w:rsid w:val="003D280C"/>
    <w:rsid w:val="003F685E"/>
    <w:rsid w:val="004069AF"/>
    <w:rsid w:val="004102BD"/>
    <w:rsid w:val="004326A7"/>
    <w:rsid w:val="0043491A"/>
    <w:rsid w:val="00440245"/>
    <w:rsid w:val="00450FCD"/>
    <w:rsid w:val="00467923"/>
    <w:rsid w:val="00470305"/>
    <w:rsid w:val="00475213"/>
    <w:rsid w:val="004862D4"/>
    <w:rsid w:val="00493C00"/>
    <w:rsid w:val="004C0E3A"/>
    <w:rsid w:val="004C2636"/>
    <w:rsid w:val="004C5E2F"/>
    <w:rsid w:val="004F0FBA"/>
    <w:rsid w:val="00502252"/>
    <w:rsid w:val="00522C2C"/>
    <w:rsid w:val="00522E77"/>
    <w:rsid w:val="00531353"/>
    <w:rsid w:val="00532639"/>
    <w:rsid w:val="0053704C"/>
    <w:rsid w:val="00542BCA"/>
    <w:rsid w:val="005474AE"/>
    <w:rsid w:val="005607BB"/>
    <w:rsid w:val="00577D4B"/>
    <w:rsid w:val="00577D8A"/>
    <w:rsid w:val="005D440A"/>
    <w:rsid w:val="0061647E"/>
    <w:rsid w:val="0062647E"/>
    <w:rsid w:val="0064351B"/>
    <w:rsid w:val="006C6100"/>
    <w:rsid w:val="006E5BA3"/>
    <w:rsid w:val="0071724A"/>
    <w:rsid w:val="00720110"/>
    <w:rsid w:val="007208B5"/>
    <w:rsid w:val="007349A4"/>
    <w:rsid w:val="00761B4B"/>
    <w:rsid w:val="00773CB0"/>
    <w:rsid w:val="00785760"/>
    <w:rsid w:val="0079513F"/>
    <w:rsid w:val="00795555"/>
    <w:rsid w:val="007C6C7E"/>
    <w:rsid w:val="007E0930"/>
    <w:rsid w:val="007E492B"/>
    <w:rsid w:val="007F4146"/>
    <w:rsid w:val="00806390"/>
    <w:rsid w:val="0081507E"/>
    <w:rsid w:val="00874B26"/>
    <w:rsid w:val="00875D28"/>
    <w:rsid w:val="008765AA"/>
    <w:rsid w:val="008922D9"/>
    <w:rsid w:val="008B45F1"/>
    <w:rsid w:val="008B76DE"/>
    <w:rsid w:val="008C626C"/>
    <w:rsid w:val="008C6753"/>
    <w:rsid w:val="008D0316"/>
    <w:rsid w:val="008D58F4"/>
    <w:rsid w:val="008F40B1"/>
    <w:rsid w:val="008F5A27"/>
    <w:rsid w:val="00941832"/>
    <w:rsid w:val="009424CB"/>
    <w:rsid w:val="00947C5E"/>
    <w:rsid w:val="00951823"/>
    <w:rsid w:val="00973107"/>
    <w:rsid w:val="00986D1F"/>
    <w:rsid w:val="009976BD"/>
    <w:rsid w:val="009A5D34"/>
    <w:rsid w:val="009D4972"/>
    <w:rsid w:val="00A051C5"/>
    <w:rsid w:val="00A11748"/>
    <w:rsid w:val="00A45C28"/>
    <w:rsid w:val="00A62171"/>
    <w:rsid w:val="00A67DC1"/>
    <w:rsid w:val="00A723B8"/>
    <w:rsid w:val="00AA2F7E"/>
    <w:rsid w:val="00AC793C"/>
    <w:rsid w:val="00AC7D45"/>
    <w:rsid w:val="00AD3CE5"/>
    <w:rsid w:val="00AD3E74"/>
    <w:rsid w:val="00B1587A"/>
    <w:rsid w:val="00B21E72"/>
    <w:rsid w:val="00B255A8"/>
    <w:rsid w:val="00B30781"/>
    <w:rsid w:val="00B337B9"/>
    <w:rsid w:val="00B37B28"/>
    <w:rsid w:val="00B413B1"/>
    <w:rsid w:val="00B4329F"/>
    <w:rsid w:val="00B65ECC"/>
    <w:rsid w:val="00B66A5F"/>
    <w:rsid w:val="00B71D3D"/>
    <w:rsid w:val="00B802B5"/>
    <w:rsid w:val="00B82270"/>
    <w:rsid w:val="00B8737A"/>
    <w:rsid w:val="00BA7AFC"/>
    <w:rsid w:val="00BB3793"/>
    <w:rsid w:val="00BC63D6"/>
    <w:rsid w:val="00BD5CAC"/>
    <w:rsid w:val="00BE1F38"/>
    <w:rsid w:val="00BF6DB0"/>
    <w:rsid w:val="00BF7F8C"/>
    <w:rsid w:val="00C00781"/>
    <w:rsid w:val="00C12718"/>
    <w:rsid w:val="00C45446"/>
    <w:rsid w:val="00C474D3"/>
    <w:rsid w:val="00C6349A"/>
    <w:rsid w:val="00C64A15"/>
    <w:rsid w:val="00C701EC"/>
    <w:rsid w:val="00C825BF"/>
    <w:rsid w:val="00CB6C04"/>
    <w:rsid w:val="00CE31DC"/>
    <w:rsid w:val="00D10BD5"/>
    <w:rsid w:val="00D27432"/>
    <w:rsid w:val="00D52528"/>
    <w:rsid w:val="00D87B74"/>
    <w:rsid w:val="00D92330"/>
    <w:rsid w:val="00D96DB2"/>
    <w:rsid w:val="00E06257"/>
    <w:rsid w:val="00E335A0"/>
    <w:rsid w:val="00E5604E"/>
    <w:rsid w:val="00E57116"/>
    <w:rsid w:val="00E60016"/>
    <w:rsid w:val="00E61023"/>
    <w:rsid w:val="00E7472B"/>
    <w:rsid w:val="00E8238E"/>
    <w:rsid w:val="00E94558"/>
    <w:rsid w:val="00EC628E"/>
    <w:rsid w:val="00EC795C"/>
    <w:rsid w:val="00ED6304"/>
    <w:rsid w:val="00EE65F0"/>
    <w:rsid w:val="00F01421"/>
    <w:rsid w:val="00F15EF7"/>
    <w:rsid w:val="00F168FB"/>
    <w:rsid w:val="00F40C2E"/>
    <w:rsid w:val="00F47ACF"/>
    <w:rsid w:val="00F5098C"/>
    <w:rsid w:val="00F77B86"/>
    <w:rsid w:val="00FA54ED"/>
    <w:rsid w:val="00FC1A2B"/>
    <w:rsid w:val="00FD502B"/>
    <w:rsid w:val="00FE2A30"/>
    <w:rsid w:val="148B01C7"/>
    <w:rsid w:val="168123D4"/>
    <w:rsid w:val="1C1A0B12"/>
    <w:rsid w:val="278E631A"/>
    <w:rsid w:val="37A75EDB"/>
    <w:rsid w:val="3A263C87"/>
    <w:rsid w:val="3BC63AF3"/>
    <w:rsid w:val="3DBC4138"/>
    <w:rsid w:val="47B15CFC"/>
    <w:rsid w:val="4FDB1244"/>
    <w:rsid w:val="526342C4"/>
    <w:rsid w:val="645A704D"/>
    <w:rsid w:val="6D935FC0"/>
    <w:rsid w:val="76CB4777"/>
    <w:rsid w:val="7EE14604"/>
    <w:rsid w:val="7FEA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191C4D8"/>
  <w15:docId w15:val="{45F3EC1A-2619-446D-AC92-9FD2E9EA6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0" w:qFormat="1"/>
    <w:lsdException w:name="toc 3" w:semiHidden="1" w:uiPriority="0" w:qFormat="1"/>
    <w:lsdException w:name="toc 4" w:semiHidden="1" w:uiPriority="0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qFormat="1"/>
    <w:lsdException w:name="header" w:semiHidden="1" w:uiPriority="0" w:qFormat="1"/>
    <w:lsdException w:name="footer" w:semiHidden="1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1E90"/>
    <w:pPr>
      <w:jc w:val="both"/>
    </w:pPr>
    <w:rPr>
      <w:rFonts w:eastAsia="Times New Roman"/>
      <w:sz w:val="28"/>
      <w:lang w:eastAsia="ru-RU"/>
    </w:rPr>
  </w:style>
  <w:style w:type="paragraph" w:styleId="1">
    <w:name w:val="heading 1"/>
    <w:basedOn w:val="a"/>
    <w:next w:val="a"/>
    <w:qFormat/>
    <w:pPr>
      <w:suppressAutoHyphens/>
      <w:spacing w:line="336" w:lineRule="auto"/>
      <w:jc w:val="center"/>
      <w:outlineLvl w:val="0"/>
    </w:pPr>
    <w:rPr>
      <w:b/>
      <w:caps/>
      <w:kern w:val="28"/>
    </w:rPr>
  </w:style>
  <w:style w:type="paragraph" w:styleId="2">
    <w:name w:val="heading 2"/>
    <w:basedOn w:val="a"/>
    <w:next w:val="a"/>
    <w:qFormat/>
    <w:pPr>
      <w:suppressAutoHyphens/>
      <w:spacing w:line="336" w:lineRule="auto"/>
      <w:ind w:left="851"/>
      <w:outlineLvl w:val="1"/>
    </w:pPr>
    <w:rPr>
      <w:b/>
    </w:rPr>
  </w:style>
  <w:style w:type="paragraph" w:styleId="3">
    <w:name w:val="heading 3"/>
    <w:basedOn w:val="a"/>
    <w:next w:val="a"/>
    <w:qFormat/>
    <w:pPr>
      <w:suppressAutoHyphens/>
      <w:spacing w:line="336" w:lineRule="auto"/>
      <w:ind w:left="851"/>
      <w:outlineLvl w:val="2"/>
    </w:pPr>
    <w:rPr>
      <w:b/>
    </w:rPr>
  </w:style>
  <w:style w:type="paragraph" w:styleId="4">
    <w:name w:val="heading 4"/>
    <w:basedOn w:val="a"/>
    <w:next w:val="a"/>
    <w:qFormat/>
    <w:pPr>
      <w:suppressAutoHyphens/>
      <w:spacing w:line="336" w:lineRule="auto"/>
      <w:jc w:val="center"/>
      <w:outlineLvl w:val="3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pPr>
      <w:spacing w:line="336" w:lineRule="auto"/>
      <w:ind w:firstLine="851"/>
    </w:pPr>
  </w:style>
  <w:style w:type="paragraph" w:styleId="a4">
    <w:name w:val="caption"/>
    <w:basedOn w:val="a"/>
    <w:next w:val="a"/>
    <w:qFormat/>
    <w:pPr>
      <w:suppressAutoHyphens/>
      <w:spacing w:line="336" w:lineRule="auto"/>
      <w:jc w:val="center"/>
    </w:pPr>
  </w:style>
  <w:style w:type="paragraph" w:styleId="a5">
    <w:name w:val="annotation text"/>
    <w:basedOn w:val="a"/>
    <w:semiHidden/>
    <w:qFormat/>
    <w:rPr>
      <w:rFonts w:ascii="Journal" w:hAnsi="Journal"/>
      <w:sz w:val="24"/>
    </w:rPr>
  </w:style>
  <w:style w:type="paragraph" w:styleId="a6">
    <w:name w:val="Document Map"/>
    <w:basedOn w:val="a"/>
    <w:semiHidden/>
    <w:qFormat/>
    <w:pPr>
      <w:shd w:val="clear" w:color="auto" w:fill="000080"/>
    </w:pPr>
    <w:rPr>
      <w:sz w:val="24"/>
    </w:rPr>
  </w:style>
  <w:style w:type="paragraph" w:styleId="a7">
    <w:name w:val="footer"/>
    <w:basedOn w:val="a"/>
    <w:semiHidden/>
    <w:qFormat/>
    <w:pPr>
      <w:tabs>
        <w:tab w:val="center" w:pos="4153"/>
        <w:tab w:val="right" w:pos="8306"/>
      </w:tabs>
    </w:pPr>
  </w:style>
  <w:style w:type="paragraph" w:styleId="a8">
    <w:name w:val="header"/>
    <w:basedOn w:val="a"/>
    <w:semiHidden/>
    <w:qFormat/>
    <w:pPr>
      <w:tabs>
        <w:tab w:val="center" w:pos="4153"/>
        <w:tab w:val="right" w:pos="8306"/>
      </w:tabs>
    </w:pPr>
  </w:style>
  <w:style w:type="character" w:styleId="a9">
    <w:name w:val="page number"/>
    <w:semiHidden/>
    <w:qFormat/>
    <w:rPr>
      <w:rFonts w:ascii="Times New Roman" w:hAnsi="Times New Roman"/>
      <w:lang w:val="uk-UA"/>
    </w:rPr>
  </w:style>
  <w:style w:type="table" w:styleId="aa">
    <w:name w:val="Table Grid"/>
    <w:uiPriority w:val="59"/>
    <w:qFormat/>
    <w:rPr>
      <w:rFonts w:ascii="Cambria" w:eastAsia="Cambria" w:hAnsi="Cambria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next w:val="a"/>
    <w:semiHidden/>
    <w:qFormat/>
    <w:pPr>
      <w:tabs>
        <w:tab w:val="right" w:leader="dot" w:pos="9355"/>
      </w:tabs>
      <w:spacing w:line="336" w:lineRule="auto"/>
      <w:ind w:right="851"/>
      <w:jc w:val="left"/>
    </w:pPr>
    <w:rPr>
      <w:caps/>
    </w:rPr>
  </w:style>
  <w:style w:type="paragraph" w:styleId="20">
    <w:name w:val="toc 2"/>
    <w:basedOn w:val="a"/>
    <w:next w:val="a"/>
    <w:semiHidden/>
    <w:qFormat/>
    <w:pPr>
      <w:tabs>
        <w:tab w:val="right" w:leader="dot" w:pos="9355"/>
      </w:tabs>
      <w:spacing w:line="336" w:lineRule="auto"/>
      <w:ind w:left="284" w:right="851"/>
      <w:jc w:val="left"/>
    </w:pPr>
  </w:style>
  <w:style w:type="paragraph" w:styleId="30">
    <w:name w:val="toc 3"/>
    <w:basedOn w:val="a"/>
    <w:next w:val="a"/>
    <w:semiHidden/>
    <w:qFormat/>
    <w:pPr>
      <w:tabs>
        <w:tab w:val="right" w:leader="dot" w:pos="9355"/>
      </w:tabs>
      <w:spacing w:line="336" w:lineRule="auto"/>
      <w:ind w:left="567" w:right="851"/>
      <w:jc w:val="left"/>
    </w:pPr>
  </w:style>
  <w:style w:type="paragraph" w:styleId="40">
    <w:name w:val="toc 4"/>
    <w:basedOn w:val="a"/>
    <w:next w:val="a"/>
    <w:semiHidden/>
    <w:qFormat/>
    <w:pPr>
      <w:tabs>
        <w:tab w:val="right" w:leader="dot" w:pos="9356"/>
      </w:tabs>
      <w:spacing w:line="336" w:lineRule="auto"/>
      <w:ind w:left="284" w:right="851"/>
      <w:jc w:val="left"/>
    </w:pPr>
  </w:style>
  <w:style w:type="paragraph" w:customStyle="1" w:styleId="ab">
    <w:name w:val="Переменные"/>
    <w:basedOn w:val="a3"/>
    <w:qFormat/>
    <w:pPr>
      <w:tabs>
        <w:tab w:val="left" w:pos="482"/>
      </w:tabs>
      <w:ind w:left="482" w:hanging="482"/>
    </w:pPr>
  </w:style>
  <w:style w:type="paragraph" w:customStyle="1" w:styleId="ac">
    <w:name w:val="Формула"/>
    <w:basedOn w:val="a3"/>
    <w:qFormat/>
    <w:pPr>
      <w:tabs>
        <w:tab w:val="center" w:pos="4536"/>
        <w:tab w:val="right" w:pos="9356"/>
      </w:tabs>
      <w:ind w:firstLine="0"/>
    </w:pPr>
  </w:style>
  <w:style w:type="paragraph" w:customStyle="1" w:styleId="ad">
    <w:name w:val="Чертежный"/>
    <w:qFormat/>
    <w:pPr>
      <w:jc w:val="both"/>
    </w:pPr>
    <w:rPr>
      <w:rFonts w:ascii="ISOCPEUR" w:eastAsia="Times New Roman" w:hAnsi="ISOCPEUR"/>
      <w:i/>
      <w:sz w:val="28"/>
      <w:lang w:eastAsia="ru-RU"/>
    </w:rPr>
  </w:style>
  <w:style w:type="paragraph" w:customStyle="1" w:styleId="ae">
    <w:name w:val="Листинг программы"/>
    <w:qFormat/>
    <w:pPr>
      <w:suppressAutoHyphens/>
    </w:pPr>
    <w:rPr>
      <w:rFonts w:eastAsia="Times New Roman"/>
      <w:lang w:val="ru-RU" w:eastAsia="ru-RU"/>
    </w:rPr>
  </w:style>
  <w:style w:type="character" w:customStyle="1" w:styleId="hljs-keyword">
    <w:name w:val="hljs-keyword"/>
    <w:qFormat/>
  </w:style>
  <w:style w:type="character" w:customStyle="1" w:styleId="hljs-comment">
    <w:name w:val="hljs-comment"/>
    <w:qFormat/>
  </w:style>
  <w:style w:type="paragraph" w:customStyle="1" w:styleId="Normal1">
    <w:name w:val="Normal1"/>
    <w:qFormat/>
    <w:pPr>
      <w:widowControl w:val="0"/>
    </w:pPr>
    <w:rPr>
      <w:rFonts w:eastAsia="Times New Roman"/>
      <w:sz w:val="24"/>
      <w:szCs w:val="24"/>
      <w:lang w:val="ru-RU" w:eastAsia="ru-RU"/>
    </w:rPr>
  </w:style>
  <w:style w:type="paragraph" w:customStyle="1" w:styleId="TableParagraph">
    <w:name w:val="Table Paragraph"/>
    <w:basedOn w:val="a"/>
    <w:qFormat/>
    <w:pPr>
      <w:widowControl w:val="0"/>
      <w:jc w:val="left"/>
    </w:pPr>
    <w:rPr>
      <w:sz w:val="24"/>
      <w:szCs w:val="24"/>
      <w:lang w:val="ru-RU"/>
    </w:rPr>
  </w:style>
  <w:style w:type="table" w:customStyle="1" w:styleId="TableGrid1">
    <w:name w:val="Table Grid1"/>
    <w:basedOn w:val="a1"/>
    <w:qFormat/>
    <w:rPr>
      <w:rFonts w:eastAsia="Times New Roman"/>
    </w:rPr>
    <w:tblPr>
      <w:tblCellMar>
        <w:left w:w="0" w:type="dxa"/>
        <w:right w:w="0" w:type="dxa"/>
      </w:tblCellMar>
    </w:tblPr>
  </w:style>
  <w:style w:type="table" w:customStyle="1" w:styleId="TableNormal1">
    <w:name w:val="Table Normal1"/>
    <w:semiHidden/>
    <w:qFormat/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List Paragraph"/>
    <w:basedOn w:val="a"/>
    <w:uiPriority w:val="99"/>
    <w:unhideWhenUsed/>
    <w:rsid w:val="000E4543"/>
    <w:pPr>
      <w:ind w:left="720"/>
      <w:contextualSpacing/>
    </w:pPr>
  </w:style>
  <w:style w:type="paragraph" w:styleId="af0">
    <w:name w:val="Normal (Web)"/>
    <w:basedOn w:val="a"/>
    <w:uiPriority w:val="99"/>
    <w:semiHidden/>
    <w:unhideWhenUsed/>
    <w:rsid w:val="00FA54ED"/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D63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107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264083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386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112613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370786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003874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858857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49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1284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136114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118125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456379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75351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30457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663654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85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4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6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9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3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0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112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338546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270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1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9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8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8477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908112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474377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730088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62628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08769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42299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9504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6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3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6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27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797890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691977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73052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436545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528937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85471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2756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49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252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4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2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571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880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813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59249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15384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171842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324082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554743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63849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278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1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8413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484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8409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0337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341878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768386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776941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985161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51975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wner\Downloads\&#1087;&#1088;1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90640BC-DEBC-47FC-A176-BE9298FF4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пр1.dot</Template>
  <TotalTime>128</TotalTime>
  <Pages>7</Pages>
  <Words>2584</Words>
  <Characters>1474</Characters>
  <Application>Microsoft Office Word</Application>
  <DocSecurity>0</DocSecurity>
  <Lines>12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поліна</dc:creator>
  <cp:lastModifiedBy>_ Александр</cp:lastModifiedBy>
  <cp:revision>2</cp:revision>
  <cp:lastPrinted>2026-03-10T22:19:00Z</cp:lastPrinted>
  <dcterms:created xsi:type="dcterms:W3CDTF">2026-03-11T11:07:00Z</dcterms:created>
  <dcterms:modified xsi:type="dcterms:W3CDTF">2026-03-11T11:07:00Z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B029B0314D924AA39E43DF2939AD9F16_11</vt:lpwstr>
  </property>
  <property fmtid="{D5CDD505-2E9C-101B-9397-08002B2CF9AE}" pid="3" name="KSOProductBuildVer">
    <vt:lpwstr>1033-12.2.0.18283</vt:lpwstr>
  </property>
</Properties>
</file>